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AF91E" w14:textId="77777777" w:rsidR="006217DD" w:rsidRDefault="006217DD" w:rsidP="006217DD">
      <w:pPr>
        <w:jc w:val="center"/>
      </w:pPr>
    </w:p>
    <w:p w14:paraId="5A201CA1" w14:textId="77777777" w:rsidR="006217DD" w:rsidRDefault="006217DD" w:rsidP="006217DD">
      <w:pPr>
        <w:jc w:val="center"/>
      </w:pPr>
    </w:p>
    <w:p w14:paraId="1CF73697" w14:textId="77777777" w:rsidR="006217DD" w:rsidRDefault="006217DD" w:rsidP="00B327A2"/>
    <w:tbl>
      <w:tblPr>
        <w:tblW w:w="9226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6"/>
      </w:tblGrid>
      <w:tr w:rsidR="00B327A2" w14:paraId="546F3E56" w14:textId="77777777" w:rsidTr="00C841E9">
        <w:trPr>
          <w:trHeight w:val="1875"/>
          <w:jc w:val="right"/>
        </w:trPr>
        <w:tc>
          <w:tcPr>
            <w:tcW w:w="9226" w:type="dxa"/>
          </w:tcPr>
          <w:p w14:paraId="1E4A7930" w14:textId="222AC97F" w:rsidR="0033420D" w:rsidRDefault="007E6442" w:rsidP="007E6442">
            <w:pPr>
              <w:spacing w:beforeLines="100" w:before="312" w:line="480" w:lineRule="exact"/>
              <w:ind w:leftChars="200" w:left="420"/>
              <w:rPr>
                <w:rFonts w:eastAsia="黑体"/>
                <w:sz w:val="32"/>
                <w:u w:val="single"/>
              </w:rPr>
            </w:pPr>
            <w:r>
              <w:rPr>
                <w:rFonts w:eastAsia="黑体" w:hint="eastAsia"/>
                <w:sz w:val="32"/>
              </w:rPr>
              <w:t>实验名称</w:t>
            </w:r>
            <w:r w:rsidR="005E7A3B">
              <w:rPr>
                <w:rFonts w:eastAsia="黑体" w:hint="eastAsia"/>
                <w:sz w:val="32"/>
                <w:u w:val="single"/>
              </w:rPr>
              <w:t>8253</w:t>
            </w:r>
            <w:r w:rsidR="005E7A3B">
              <w:rPr>
                <w:rFonts w:eastAsia="黑体" w:hint="eastAsia"/>
                <w:sz w:val="32"/>
                <w:u w:val="single"/>
              </w:rPr>
              <w:t>定时</w:t>
            </w:r>
            <w:r w:rsidR="005E7A3B">
              <w:rPr>
                <w:rFonts w:eastAsia="黑体" w:hint="eastAsia"/>
                <w:sz w:val="32"/>
                <w:u w:val="single"/>
              </w:rPr>
              <w:t>/</w:t>
            </w:r>
            <w:r w:rsidR="005E7A3B">
              <w:rPr>
                <w:rFonts w:eastAsia="黑体" w:hint="eastAsia"/>
                <w:sz w:val="32"/>
                <w:u w:val="single"/>
              </w:rPr>
              <w:t>电子发</w:t>
            </w:r>
            <w:r w:rsidR="005D7626">
              <w:rPr>
                <w:rFonts w:eastAsia="黑体" w:hint="eastAsia"/>
                <w:sz w:val="32"/>
                <w:u w:val="single"/>
              </w:rPr>
              <w:t>声</w:t>
            </w:r>
            <w:r w:rsidR="005E7A3B">
              <w:rPr>
                <w:rFonts w:eastAsia="黑体" w:hint="eastAsia"/>
                <w:sz w:val="32"/>
                <w:u w:val="single"/>
              </w:rPr>
              <w:t>应用设计实验</w:t>
            </w:r>
            <w:r w:rsidR="00F3258D">
              <w:rPr>
                <w:rFonts w:eastAsia="黑体" w:hint="eastAsia"/>
                <w:sz w:val="32"/>
                <w:u w:val="single"/>
              </w:rPr>
              <w:t>（基于</w:t>
            </w:r>
            <w:r w:rsidR="00F3258D">
              <w:rPr>
                <w:rFonts w:eastAsia="黑体" w:hint="eastAsia"/>
                <w:sz w:val="32"/>
                <w:u w:val="single"/>
              </w:rPr>
              <w:t>Proteus</w:t>
            </w:r>
            <w:r w:rsidR="00F3258D">
              <w:rPr>
                <w:rFonts w:eastAsia="黑体" w:hint="eastAsia"/>
                <w:sz w:val="32"/>
                <w:u w:val="single"/>
              </w:rPr>
              <w:t>工具）</w:t>
            </w:r>
          </w:p>
          <w:p w14:paraId="52F5FA1F" w14:textId="417648AC" w:rsidR="007E6442" w:rsidRDefault="0033420D" w:rsidP="005D7626">
            <w:pPr>
              <w:spacing w:beforeLines="100" w:before="312" w:line="480" w:lineRule="exact"/>
              <w:ind w:leftChars="200" w:left="420"/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  <w:u w:val="single"/>
              </w:rPr>
              <w:t>6-2</w:t>
            </w:r>
            <w:r w:rsidR="005D7626">
              <w:rPr>
                <w:rFonts w:eastAsia="黑体"/>
                <w:sz w:val="32"/>
                <w:u w:val="single"/>
              </w:rPr>
              <w:t xml:space="preserve"> </w:t>
            </w:r>
            <w:r w:rsidR="005D7626">
              <w:rPr>
                <w:rFonts w:eastAsia="黑体" w:hint="eastAsia"/>
                <w:sz w:val="32"/>
                <w:u w:val="single"/>
              </w:rPr>
              <w:t>定时应用程序</w:t>
            </w:r>
          </w:p>
          <w:p w14:paraId="41896B1A" w14:textId="1D56E930" w:rsidR="00B327A2" w:rsidRPr="003B35C4" w:rsidRDefault="007E6442" w:rsidP="003B35C4">
            <w:pPr>
              <w:pStyle w:val="a8"/>
              <w:numPr>
                <w:ilvl w:val="0"/>
                <w:numId w:val="1"/>
              </w:numPr>
              <w:spacing w:beforeLines="100" w:before="312" w:line="480" w:lineRule="exact"/>
              <w:ind w:firstLineChars="0"/>
              <w:rPr>
                <w:rFonts w:eastAsia="黑体"/>
                <w:sz w:val="32"/>
              </w:rPr>
            </w:pPr>
            <w:r w:rsidRPr="003B35C4">
              <w:rPr>
                <w:rFonts w:eastAsia="黑体" w:hint="eastAsia"/>
                <w:sz w:val="32"/>
              </w:rPr>
              <w:t>实验</w:t>
            </w:r>
            <w:r w:rsidR="00B302C6" w:rsidRPr="003B35C4">
              <w:rPr>
                <w:rFonts w:eastAsia="黑体" w:hint="eastAsia"/>
                <w:sz w:val="32"/>
              </w:rPr>
              <w:t>内容、目的与要求</w:t>
            </w:r>
          </w:p>
          <w:p w14:paraId="5D12768F" w14:textId="77777777" w:rsidR="00386001" w:rsidRDefault="00386001" w:rsidP="003B35C4">
            <w:pPr>
              <w:pStyle w:val="a8"/>
              <w:spacing w:beforeLines="100" w:before="312" w:line="480" w:lineRule="exact"/>
              <w:ind w:left="1140" w:firstLineChars="0" w:firstLine="0"/>
              <w:rPr>
                <w:rFonts w:ascii="等线" w:eastAsia="等线" w:hAnsi="等线"/>
                <w:szCs w:val="21"/>
              </w:rPr>
            </w:pPr>
          </w:p>
          <w:p w14:paraId="4C554197" w14:textId="46C91A13" w:rsidR="00386001" w:rsidRPr="00386001" w:rsidRDefault="00386001" w:rsidP="004767DE">
            <w:pPr>
              <w:pStyle w:val="a8"/>
              <w:spacing w:beforeLines="100" w:before="312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说明：这里将实验六分成三个小实验完成，分别是6-1计数应用程序（原4-6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8254定时/计数器应用实验——实验1），6-2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定时应用程序（原4-6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8254定时/计数器应用实验——实验2）， 6-3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电子发声设计实验（原4-12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电子发生设计实验），其中对8253的介绍放在实验6-1中</w:t>
            </w:r>
          </w:p>
          <w:p w14:paraId="56ABEA2B" w14:textId="285B2989" w:rsidR="0089580D" w:rsidRDefault="0010767C" w:rsidP="004767DE">
            <w:pPr>
              <w:pStyle w:val="a8"/>
              <w:spacing w:beforeLines="100" w:before="312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实验内容：</w:t>
            </w:r>
          </w:p>
          <w:p w14:paraId="2DF31D50" w14:textId="2499D8C1" w:rsidR="00515C3B" w:rsidRDefault="00515C3B" w:rsidP="004767DE">
            <w:pPr>
              <w:pStyle w:val="a8"/>
              <w:spacing w:beforeLines="100" w:before="312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定时应用实验，编写程序，应用825</w:t>
            </w:r>
            <w:r w:rsidR="00A448C1">
              <w:rPr>
                <w:rFonts w:ascii="等线" w:eastAsia="等线" w:hAnsi="等线" w:hint="eastAsia"/>
                <w:szCs w:val="21"/>
              </w:rPr>
              <w:t>3（原实验教材中应用的是8254）</w:t>
            </w:r>
            <w:r>
              <w:rPr>
                <w:rFonts w:ascii="等线" w:eastAsia="等线" w:hAnsi="等线" w:hint="eastAsia"/>
                <w:szCs w:val="21"/>
              </w:rPr>
              <w:t>定时功能，产生一个1</w:t>
            </w:r>
            <w:r>
              <w:rPr>
                <w:rFonts w:ascii="等线" w:eastAsia="等线" w:hAnsi="等线"/>
                <w:szCs w:val="21"/>
              </w:rPr>
              <w:t>Hz</w:t>
            </w:r>
            <w:r>
              <w:rPr>
                <w:rFonts w:ascii="等线" w:eastAsia="等线" w:hAnsi="等线" w:hint="eastAsia"/>
                <w:szCs w:val="21"/>
              </w:rPr>
              <w:t>的方波</w:t>
            </w:r>
          </w:p>
          <w:p w14:paraId="5AADDB94" w14:textId="55F58506" w:rsidR="005C1B1D" w:rsidRDefault="005C1B1D" w:rsidP="004767DE">
            <w:pPr>
              <w:pStyle w:val="a8"/>
              <w:numPr>
                <w:ilvl w:val="0"/>
                <w:numId w:val="5"/>
              </w:numPr>
              <w:spacing w:beforeLines="100" w:before="312" w:line="480" w:lineRule="exact"/>
              <w:ind w:left="0" w:firstLineChars="0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（实验要求：参照实验教材基本内容要求，完成基于汇编语言的程序功能调试，掌握基本硬件端口功能设计及应用方法</w:t>
            </w:r>
          </w:p>
          <w:p w14:paraId="477FA350" w14:textId="5E8BAC0E" w:rsidR="005C1B1D" w:rsidRDefault="005C1B1D" w:rsidP="004767DE">
            <w:pPr>
              <w:pStyle w:val="a8"/>
              <w:spacing w:beforeLines="100" w:before="312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提高要求：1.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通过开关或按键，实现两首以上乐曲的选择性演奏。适当利用之前的实验模块进行功能拓展</w:t>
            </w:r>
          </w:p>
          <w:p w14:paraId="2F547C7D" w14:textId="37F26EE3" w:rsidR="005C1B1D" w:rsidRDefault="005C1B1D" w:rsidP="004767DE">
            <w:pPr>
              <w:pStyle w:val="a8"/>
              <w:spacing w:beforeLines="100" w:before="312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2.</w:t>
            </w:r>
            <w:r>
              <w:rPr>
                <w:rFonts w:ascii="等线" w:eastAsia="等线" w:hAnsi="等线"/>
                <w:szCs w:val="21"/>
              </w:rPr>
              <w:t xml:space="preserve"> </w:t>
            </w:r>
            <w:r>
              <w:rPr>
                <w:rFonts w:ascii="等线" w:eastAsia="等线" w:hAnsi="等线" w:hint="eastAsia"/>
                <w:szCs w:val="21"/>
              </w:rPr>
              <w:t>通过开关或按键，输出不同的频率的方波信号</w:t>
            </w:r>
          </w:p>
          <w:p w14:paraId="46699D48" w14:textId="1EE34979" w:rsidR="00447D56" w:rsidRPr="00C254FD" w:rsidRDefault="007E6442" w:rsidP="00C254FD">
            <w:pPr>
              <w:pStyle w:val="a8"/>
              <w:numPr>
                <w:ilvl w:val="0"/>
                <w:numId w:val="1"/>
              </w:numPr>
              <w:spacing w:beforeLines="50" w:before="156" w:line="480" w:lineRule="exact"/>
              <w:ind w:firstLineChars="0"/>
              <w:rPr>
                <w:rFonts w:eastAsia="黑体"/>
                <w:sz w:val="32"/>
              </w:rPr>
            </w:pPr>
            <w:r w:rsidRPr="00C254FD">
              <w:rPr>
                <w:rFonts w:eastAsia="黑体" w:hint="eastAsia"/>
                <w:sz w:val="32"/>
              </w:rPr>
              <w:t>实验</w:t>
            </w:r>
            <w:r w:rsidR="00B302C6" w:rsidRPr="00C254FD">
              <w:rPr>
                <w:rFonts w:eastAsia="黑体" w:hint="eastAsia"/>
                <w:sz w:val="32"/>
              </w:rPr>
              <w:t>硬件与软件环境（标注实验设备名称、设备号）</w:t>
            </w:r>
          </w:p>
          <w:p w14:paraId="1F9B2B92" w14:textId="17663877" w:rsidR="00C254FD" w:rsidRPr="00C254FD" w:rsidRDefault="00C254FD" w:rsidP="004767DE">
            <w:pPr>
              <w:pStyle w:val="a8"/>
              <w:spacing w:beforeLines="50" w:before="156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 w:rsidRPr="00C254FD">
              <w:rPr>
                <w:rFonts w:ascii="等线" w:eastAsia="等线" w:hAnsi="等线" w:hint="eastAsia"/>
                <w:szCs w:val="21"/>
              </w:rPr>
              <w:t>硬件环境：微型计算机</w:t>
            </w:r>
          </w:p>
          <w:p w14:paraId="4790DEFC" w14:textId="452669F1" w:rsidR="00C254FD" w:rsidRPr="00C254FD" w:rsidRDefault="00C254FD" w:rsidP="004767DE">
            <w:pPr>
              <w:pStyle w:val="a8"/>
              <w:spacing w:beforeLines="50" w:before="156" w:line="480" w:lineRule="exact"/>
              <w:ind w:firstLineChars="0" w:firstLine="0"/>
              <w:rPr>
                <w:rFonts w:ascii="等线" w:eastAsia="等线" w:hAnsi="等线"/>
                <w:szCs w:val="21"/>
              </w:rPr>
            </w:pPr>
            <w:r w:rsidRPr="00C254FD">
              <w:rPr>
                <w:rFonts w:ascii="等线" w:eastAsia="等线" w:hAnsi="等线" w:hint="eastAsia"/>
                <w:szCs w:val="21"/>
              </w:rPr>
              <w:t>软件环境：</w:t>
            </w:r>
            <w:r w:rsidR="002B6611">
              <w:rPr>
                <w:rFonts w:ascii="等线" w:eastAsia="等线" w:hAnsi="等线" w:hint="eastAsia"/>
                <w:szCs w:val="21"/>
              </w:rPr>
              <w:t>Proteus设计工具</w:t>
            </w:r>
          </w:p>
          <w:p w14:paraId="03FC91F6" w14:textId="755F38B0" w:rsidR="00447D56" w:rsidRPr="00C254FD" w:rsidRDefault="00B302C6" w:rsidP="00C254FD">
            <w:pPr>
              <w:pStyle w:val="a8"/>
              <w:numPr>
                <w:ilvl w:val="0"/>
                <w:numId w:val="1"/>
              </w:numPr>
              <w:spacing w:beforeLines="50" w:before="156" w:line="480" w:lineRule="exact"/>
              <w:ind w:firstLineChars="0"/>
              <w:rPr>
                <w:rFonts w:eastAsia="黑体"/>
                <w:sz w:val="32"/>
              </w:rPr>
            </w:pPr>
            <w:r w:rsidRPr="00C254FD">
              <w:rPr>
                <w:rFonts w:eastAsia="黑体" w:hint="eastAsia"/>
                <w:sz w:val="32"/>
              </w:rPr>
              <w:t>实验原理与步骤</w:t>
            </w:r>
          </w:p>
          <w:p w14:paraId="16359B18" w14:textId="447FE713" w:rsidR="00657918" w:rsidRDefault="004B7FCA" w:rsidP="004767DE">
            <w:pPr>
              <w:pStyle w:val="a8"/>
              <w:spacing w:beforeLines="50" w:before="156" w:line="480" w:lineRule="exact"/>
              <w:ind w:left="-64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定时应用实验的要求是，使用8253（参考书使用8254）的计数器2（C</w:t>
            </w:r>
            <w:r>
              <w:rPr>
                <w:rFonts w:ascii="等线" w:eastAsia="等线" w:hAnsi="等线"/>
                <w:szCs w:val="21"/>
              </w:rPr>
              <w:t>NT2）</w:t>
            </w:r>
            <w:r>
              <w:rPr>
                <w:rFonts w:ascii="等线" w:eastAsia="等线" w:hAnsi="等线" w:hint="eastAsia"/>
                <w:szCs w:val="21"/>
              </w:rPr>
              <w:t>使其工作在方式3</w:t>
            </w:r>
            <w:r>
              <w:rPr>
                <w:rFonts w:ascii="等线" w:eastAsia="等线" w:hAnsi="等线" w:hint="eastAsia"/>
                <w:szCs w:val="21"/>
              </w:rPr>
              <w:lastRenderedPageBreak/>
              <w:t>下，用信号源1.8432</w:t>
            </w:r>
            <w:r>
              <w:rPr>
                <w:rFonts w:ascii="等线" w:eastAsia="等线" w:hAnsi="等线"/>
                <w:szCs w:val="21"/>
              </w:rPr>
              <w:t>MHz</w:t>
            </w:r>
            <w:r>
              <w:rPr>
                <w:rFonts w:ascii="等线" w:eastAsia="等线" w:hAnsi="等线" w:hint="eastAsia"/>
                <w:szCs w:val="21"/>
              </w:rPr>
              <w:t>作为C</w:t>
            </w:r>
            <w:r>
              <w:rPr>
                <w:rFonts w:ascii="等线" w:eastAsia="等线" w:hAnsi="等线"/>
                <w:szCs w:val="21"/>
              </w:rPr>
              <w:t>LK2</w:t>
            </w:r>
            <w:r>
              <w:rPr>
                <w:rFonts w:ascii="等线" w:eastAsia="等线" w:hAnsi="等线" w:hint="eastAsia"/>
                <w:szCs w:val="21"/>
              </w:rPr>
              <w:t>时钟，计数初值设为100，即对C</w:t>
            </w:r>
            <w:r>
              <w:rPr>
                <w:rFonts w:ascii="等线" w:eastAsia="等线" w:hAnsi="等线"/>
                <w:szCs w:val="21"/>
              </w:rPr>
              <w:t>LK2</w:t>
            </w:r>
            <w:r>
              <w:rPr>
                <w:rFonts w:ascii="等线" w:eastAsia="等线" w:hAnsi="等线" w:hint="eastAsia"/>
                <w:szCs w:val="21"/>
              </w:rPr>
              <w:t>进行100分频。理论上讲，O</w:t>
            </w:r>
            <w:r>
              <w:rPr>
                <w:rFonts w:ascii="等线" w:eastAsia="等线" w:hAnsi="等线"/>
                <w:szCs w:val="21"/>
              </w:rPr>
              <w:t>UT2</w:t>
            </w:r>
            <w:r>
              <w:rPr>
                <w:rFonts w:ascii="等线" w:eastAsia="等线" w:hAnsi="等线" w:hint="eastAsia"/>
                <w:szCs w:val="21"/>
              </w:rPr>
              <w:t>输出频率应为18.432</w:t>
            </w:r>
            <w:r>
              <w:rPr>
                <w:rFonts w:ascii="等线" w:eastAsia="等线" w:hAnsi="等线"/>
                <w:szCs w:val="21"/>
              </w:rPr>
              <w:t>KHz</w:t>
            </w:r>
            <w:r>
              <w:rPr>
                <w:rFonts w:ascii="等线" w:eastAsia="等线" w:hAnsi="等线" w:hint="eastAsia"/>
                <w:szCs w:val="21"/>
              </w:rPr>
              <w:t>。再将O</w:t>
            </w:r>
            <w:r>
              <w:rPr>
                <w:rFonts w:ascii="等线" w:eastAsia="等线" w:hAnsi="等线"/>
                <w:szCs w:val="21"/>
              </w:rPr>
              <w:t>UT2</w:t>
            </w:r>
            <w:r>
              <w:rPr>
                <w:rFonts w:ascii="等线" w:eastAsia="等线" w:hAnsi="等线" w:hint="eastAsia"/>
                <w:szCs w:val="21"/>
              </w:rPr>
              <w:t>接到计数器0（C</w:t>
            </w:r>
            <w:r>
              <w:rPr>
                <w:rFonts w:ascii="等线" w:eastAsia="等线" w:hAnsi="等线"/>
                <w:szCs w:val="21"/>
              </w:rPr>
              <w:t>NT0）</w:t>
            </w:r>
            <w:r>
              <w:rPr>
                <w:rFonts w:ascii="等线" w:eastAsia="等线" w:hAnsi="等线" w:hint="eastAsia"/>
                <w:szCs w:val="21"/>
              </w:rPr>
              <w:t>的C</w:t>
            </w:r>
            <w:r>
              <w:rPr>
                <w:rFonts w:ascii="等线" w:eastAsia="等线" w:hAnsi="等线"/>
                <w:szCs w:val="21"/>
              </w:rPr>
              <w:t>LK0</w:t>
            </w:r>
            <w:r>
              <w:rPr>
                <w:rFonts w:ascii="等线" w:eastAsia="等线" w:hAnsi="等线" w:hint="eastAsia"/>
                <w:szCs w:val="21"/>
              </w:rPr>
              <w:t>，</w:t>
            </w:r>
            <w:r w:rsidR="006C3599">
              <w:rPr>
                <w:rFonts w:ascii="等线" w:eastAsia="等线" w:hAnsi="等线" w:hint="eastAsia"/>
                <w:szCs w:val="21"/>
              </w:rPr>
              <w:t>设置计数器0同样工作在方式3，计数初值为18432，将在O</w:t>
            </w:r>
            <w:r w:rsidR="006C3599">
              <w:rPr>
                <w:rFonts w:ascii="等线" w:eastAsia="等线" w:hAnsi="等线"/>
                <w:szCs w:val="21"/>
              </w:rPr>
              <w:t>UT0</w:t>
            </w:r>
            <w:r w:rsidR="006C3599">
              <w:rPr>
                <w:rFonts w:ascii="等线" w:eastAsia="等线" w:hAnsi="等线" w:hint="eastAsia"/>
                <w:szCs w:val="21"/>
              </w:rPr>
              <w:t>得到1Hz的输出。</w:t>
            </w:r>
          </w:p>
          <w:p w14:paraId="79D09413" w14:textId="4FC03B5E" w:rsidR="006E53FC" w:rsidRDefault="006E53FC" w:rsidP="004767DE">
            <w:pPr>
              <w:pStyle w:val="a8"/>
              <w:spacing w:beforeLines="50" w:before="156" w:line="480" w:lineRule="exact"/>
              <w:ind w:left="-64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在实践中，我们常常</w:t>
            </w:r>
            <w:r w:rsidR="00CA6470">
              <w:rPr>
                <w:rFonts w:ascii="等线" w:eastAsia="等线" w:hAnsi="等线" w:hint="eastAsia"/>
                <w:szCs w:val="21"/>
              </w:rPr>
              <w:t>利用8253的几个计数器的独立性，使其一同工作完成更大的分频，因为8253计数寄存器只有16位，也就是说最高只能完成65536分频</w:t>
            </w:r>
            <w:r w:rsidR="00BD5CF1">
              <w:rPr>
                <w:rFonts w:ascii="等线" w:eastAsia="等线" w:hAnsi="等线" w:hint="eastAsia"/>
                <w:szCs w:val="21"/>
              </w:rPr>
              <w:t>。</w:t>
            </w:r>
            <w:r w:rsidR="00CA6470">
              <w:rPr>
                <w:rFonts w:ascii="等线" w:eastAsia="等线" w:hAnsi="等线" w:hint="eastAsia"/>
                <w:szCs w:val="21"/>
              </w:rPr>
              <w:t>对于更高的分频，就像本实验一样，要将1.8432</w:t>
            </w:r>
            <w:r w:rsidR="00CA6470">
              <w:rPr>
                <w:rFonts w:ascii="等线" w:eastAsia="等线" w:hAnsi="等线"/>
                <w:szCs w:val="21"/>
              </w:rPr>
              <w:t>MHz</w:t>
            </w:r>
            <w:r w:rsidR="00CA6470">
              <w:rPr>
                <w:rFonts w:ascii="等线" w:eastAsia="等线" w:hAnsi="等线" w:hint="eastAsia"/>
                <w:szCs w:val="21"/>
              </w:rPr>
              <w:t>分频到</w:t>
            </w:r>
            <w:r w:rsidR="006820B6">
              <w:rPr>
                <w:rFonts w:ascii="等线" w:eastAsia="等线" w:hAnsi="等线" w:hint="eastAsia"/>
                <w:szCs w:val="21"/>
              </w:rPr>
              <w:t>1Hz</w:t>
            </w:r>
            <w:r w:rsidR="001B5FD9">
              <w:rPr>
                <w:rFonts w:ascii="等线" w:eastAsia="等线" w:hAnsi="等线" w:hint="eastAsia"/>
                <w:szCs w:val="21"/>
              </w:rPr>
              <w:t>，</w:t>
            </w:r>
            <w:r w:rsidR="00BD5CF1">
              <w:rPr>
                <w:rFonts w:ascii="等线" w:eastAsia="等线" w:hAnsi="等线" w:hint="eastAsia"/>
                <w:szCs w:val="21"/>
              </w:rPr>
              <w:t>就要采用这样的办法。</w:t>
            </w:r>
          </w:p>
          <w:p w14:paraId="61B806CA" w14:textId="77777777" w:rsidR="00C827C5" w:rsidRDefault="00C827C5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7CC100E8" w14:textId="77777777" w:rsidR="00B36123" w:rsidRDefault="00B36123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03B01413" w14:textId="77777777" w:rsidR="00B36123" w:rsidRDefault="00B36123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0C28A676" w14:textId="77777777" w:rsidR="00B36123" w:rsidRDefault="00B36123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5F675A4E" w14:textId="77777777" w:rsidR="00B36123" w:rsidRDefault="00B36123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673748A6" w14:textId="77777777" w:rsidR="0033420D" w:rsidRDefault="00B36123" w:rsidP="004767DE">
            <w:pPr>
              <w:pStyle w:val="a8"/>
              <w:keepNext/>
              <w:spacing w:beforeLines="50" w:before="156" w:line="480" w:lineRule="exact"/>
              <w:ind w:left="-64"/>
              <w:jc w:val="center"/>
            </w:pPr>
            <w:r>
              <w:rPr>
                <w:rFonts w:ascii="等线" w:eastAsia="等线" w:hAnsi="等线"/>
                <w:noProof/>
                <w:szCs w:val="21"/>
              </w:rPr>
              <w:drawing>
                <wp:inline distT="0" distB="0" distL="0" distR="0" wp14:anchorId="0D8B767E" wp14:editId="67E04C4A">
                  <wp:extent cx="3712028" cy="1955077"/>
                  <wp:effectExtent l="0" t="0" r="3175" b="7620"/>
                  <wp:docPr id="12" name="图形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po5.sv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161" cy="1976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AF074" w14:textId="7EE4D526" w:rsidR="0033420D" w:rsidRDefault="0033420D" w:rsidP="00011E83">
            <w:pPr>
              <w:pStyle w:val="aa"/>
              <w:jc w:val="center"/>
            </w:pPr>
            <w:r>
              <w:t xml:space="preserve">Figure </w:t>
            </w:r>
            <w:r w:rsidR="00362E73">
              <w:fldChar w:fldCharType="begin"/>
            </w:r>
            <w:r w:rsidR="00362E73">
              <w:instrText xml:space="preserve"> SEQ Figure \* ARABIC </w:instrText>
            </w:r>
            <w:r w:rsidR="00362E73">
              <w:fldChar w:fldCharType="separate"/>
            </w:r>
            <w:r w:rsidR="0029096C">
              <w:rPr>
                <w:noProof/>
              </w:rPr>
              <w:t>1</w:t>
            </w:r>
            <w:r w:rsidR="00362E73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实验</w:t>
            </w:r>
            <w:r w:rsidR="00011E83">
              <w:rPr>
                <w:rFonts w:hint="eastAsia"/>
              </w:rPr>
              <w:t>6-2</w:t>
            </w:r>
            <w:r w:rsidR="00011E83">
              <w:rPr>
                <w:rFonts w:hint="eastAsia"/>
              </w:rPr>
              <w:t>原理示意图</w:t>
            </w:r>
          </w:p>
          <w:p w14:paraId="74226FBB" w14:textId="3C5A1729" w:rsidR="00B36123" w:rsidRDefault="00B36123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6F81CA28" w14:textId="22DBACCB" w:rsidR="006C3599" w:rsidRDefault="009F655C" w:rsidP="00C969C2">
            <w:pPr>
              <w:pStyle w:val="a8"/>
              <w:spacing w:beforeLines="50" w:before="156" w:line="480" w:lineRule="exac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在实验过程中，通过示波器工具，我们可以查看输出端O</w:t>
            </w:r>
            <w:r>
              <w:rPr>
                <w:rFonts w:ascii="等线" w:eastAsia="等线" w:hAnsi="等线"/>
                <w:szCs w:val="21"/>
              </w:rPr>
              <w:t>UT0</w:t>
            </w:r>
            <w:r>
              <w:rPr>
                <w:rFonts w:ascii="等线" w:eastAsia="等线" w:hAnsi="等线" w:hint="eastAsia"/>
                <w:szCs w:val="21"/>
              </w:rPr>
              <w:t>和O</w:t>
            </w:r>
            <w:r>
              <w:rPr>
                <w:rFonts w:ascii="等线" w:eastAsia="等线" w:hAnsi="等线"/>
                <w:szCs w:val="21"/>
              </w:rPr>
              <w:t>UT2</w:t>
            </w:r>
            <w:r>
              <w:rPr>
                <w:rFonts w:ascii="等线" w:eastAsia="等线" w:hAnsi="等线" w:hint="eastAsia"/>
                <w:szCs w:val="21"/>
              </w:rPr>
              <w:t>的输出时钟频率，以验证理论结果。</w:t>
            </w:r>
          </w:p>
          <w:p w14:paraId="2731D363" w14:textId="6533AC55" w:rsidR="009F655C" w:rsidRDefault="009F655C" w:rsidP="00C969C2">
            <w:pPr>
              <w:pStyle w:val="a8"/>
              <w:spacing w:beforeLines="50" w:before="156" w:line="480" w:lineRule="exac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下面看一下汇编程序的编写，整体来说这个程序较为简单，</w:t>
            </w:r>
            <w:r w:rsidR="006B1EF1">
              <w:rPr>
                <w:rFonts w:ascii="等线" w:eastAsia="等线" w:hAnsi="等线" w:hint="eastAsia"/>
                <w:szCs w:val="21"/>
              </w:rPr>
              <w:t>基本流程如下</w:t>
            </w:r>
          </w:p>
          <w:p w14:paraId="0A67180B" w14:textId="453A118A" w:rsidR="006B1EF1" w:rsidRDefault="006B1EF1" w:rsidP="00C969C2">
            <w:pPr>
              <w:pStyle w:val="a8"/>
              <w:spacing w:beforeLines="50" w:before="156" w:line="480" w:lineRule="exact"/>
              <w:rPr>
                <w:rFonts w:ascii="等线" w:eastAsia="等线" w:hAnsi="等线"/>
                <w:szCs w:val="21"/>
              </w:rPr>
            </w:pPr>
          </w:p>
          <w:p w14:paraId="5FBFBEB6" w14:textId="5A043551" w:rsidR="000E57FA" w:rsidRDefault="000E57FA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6E7E3F29" w14:textId="7C4A06D2" w:rsidR="000E57FA" w:rsidRDefault="000E57FA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3EF49B1A" w14:textId="48EF152D" w:rsidR="000E57FA" w:rsidRDefault="000E57FA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170C4C4C" w14:textId="4DD7B721" w:rsidR="000E57FA" w:rsidRDefault="000E57FA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67995DAE" w14:textId="01ABBD3F" w:rsidR="000E57FA" w:rsidRDefault="000E57FA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</w:p>
          <w:p w14:paraId="6EBE5573" w14:textId="77777777" w:rsidR="00362AB1" w:rsidRDefault="00E22A3F" w:rsidP="00C969C2">
            <w:pPr>
              <w:pStyle w:val="a8"/>
              <w:keepNext/>
              <w:spacing w:beforeLines="50" w:before="156" w:line="480" w:lineRule="exact"/>
              <w:jc w:val="center"/>
            </w:pPr>
            <w:r>
              <w:rPr>
                <w:rFonts w:ascii="等线" w:eastAsia="等线" w:hAnsi="等线"/>
                <w:noProof/>
                <w:szCs w:val="21"/>
              </w:rPr>
              <w:drawing>
                <wp:inline distT="0" distB="0" distL="0" distR="0" wp14:anchorId="388FC05A" wp14:editId="5FDA83DB">
                  <wp:extent cx="1845128" cy="2556149"/>
                  <wp:effectExtent l="0" t="0" r="3175" b="0"/>
                  <wp:docPr id="13" name="图形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po6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767" cy="2566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7D5FB" w14:textId="28FC3303" w:rsidR="000E57FA" w:rsidRDefault="00362AB1" w:rsidP="00362AB1">
            <w:pPr>
              <w:pStyle w:val="aa"/>
              <w:jc w:val="center"/>
              <w:rPr>
                <w:rFonts w:ascii="等线" w:eastAsia="等线" w:hAnsi="等线"/>
                <w:szCs w:val="21"/>
              </w:rPr>
            </w:pPr>
            <w:r>
              <w:t xml:space="preserve">Figure </w:t>
            </w:r>
            <w:r w:rsidR="00362E73">
              <w:fldChar w:fldCharType="begin"/>
            </w:r>
            <w:r w:rsidR="00362E73">
              <w:instrText xml:space="preserve"> SEQ Figure \* ARABIC </w:instrText>
            </w:r>
            <w:r w:rsidR="00362E73">
              <w:fldChar w:fldCharType="separate"/>
            </w:r>
            <w:r w:rsidR="0029096C">
              <w:rPr>
                <w:noProof/>
              </w:rPr>
              <w:t>2</w:t>
            </w:r>
            <w:r w:rsidR="00362E73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6-2</w:t>
            </w:r>
            <w:r>
              <w:rPr>
                <w:rFonts w:hint="eastAsia"/>
              </w:rPr>
              <w:t>程序流程图</w:t>
            </w:r>
          </w:p>
          <w:p w14:paraId="6A171C52" w14:textId="2B6E2E21" w:rsidR="000E57FA" w:rsidRDefault="000E57FA" w:rsidP="009422D6">
            <w:pPr>
              <w:pStyle w:val="a8"/>
              <w:spacing w:beforeLines="50" w:before="156" w:line="480" w:lineRule="exac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CNT0</w:t>
            </w:r>
            <w:r>
              <w:rPr>
                <w:rFonts w:ascii="等线" w:eastAsia="等线" w:hAnsi="等线" w:hint="eastAsia"/>
                <w:szCs w:val="21"/>
              </w:rPr>
              <w:t>和C</w:t>
            </w:r>
            <w:r>
              <w:rPr>
                <w:rFonts w:ascii="等线" w:eastAsia="等线" w:hAnsi="等线"/>
                <w:szCs w:val="21"/>
              </w:rPr>
              <w:t>NT2</w:t>
            </w:r>
            <w:r>
              <w:rPr>
                <w:rFonts w:ascii="等线" w:eastAsia="等线" w:hAnsi="等线" w:hint="eastAsia"/>
                <w:szCs w:val="21"/>
              </w:rPr>
              <w:t>均工作在方式3，</w:t>
            </w:r>
            <w:r>
              <w:rPr>
                <w:rFonts w:ascii="等线" w:eastAsia="等线" w:hAnsi="等线"/>
                <w:szCs w:val="21"/>
              </w:rPr>
              <w:t>CNT0</w:t>
            </w:r>
            <w:r>
              <w:rPr>
                <w:rFonts w:ascii="等线" w:eastAsia="等线" w:hAnsi="等线" w:hint="eastAsia"/>
                <w:szCs w:val="21"/>
              </w:rPr>
              <w:t>的计数初值为18432（4800</w:t>
            </w:r>
            <w:r>
              <w:rPr>
                <w:rFonts w:ascii="等线" w:eastAsia="等线" w:hAnsi="等线"/>
                <w:szCs w:val="21"/>
              </w:rPr>
              <w:t>H）</w:t>
            </w:r>
            <w:r w:rsidR="00EC496A">
              <w:rPr>
                <w:rFonts w:ascii="等线" w:eastAsia="等线" w:hAnsi="等线" w:hint="eastAsia"/>
                <w:szCs w:val="21"/>
              </w:rPr>
              <w:t>，需要</w:t>
            </w:r>
            <w:r w:rsidR="00E22A3F">
              <w:rPr>
                <w:rFonts w:ascii="等线" w:eastAsia="等线" w:hAnsi="等线" w:hint="eastAsia"/>
                <w:szCs w:val="21"/>
              </w:rPr>
              <w:t>两个字节；C</w:t>
            </w:r>
            <w:r w:rsidR="00E22A3F">
              <w:rPr>
                <w:rFonts w:ascii="等线" w:eastAsia="等线" w:hAnsi="等线"/>
                <w:szCs w:val="21"/>
              </w:rPr>
              <w:t>NT2</w:t>
            </w:r>
            <w:r w:rsidR="00E22A3F">
              <w:rPr>
                <w:rFonts w:ascii="等线" w:eastAsia="等线" w:hAnsi="等线" w:hint="eastAsia"/>
                <w:szCs w:val="21"/>
              </w:rPr>
              <w:t>的计数初值为1</w:t>
            </w:r>
            <w:r w:rsidR="00E22A3F">
              <w:rPr>
                <w:rFonts w:ascii="等线" w:eastAsia="等线" w:hAnsi="等线"/>
                <w:szCs w:val="21"/>
              </w:rPr>
              <w:t>00</w:t>
            </w:r>
            <w:r w:rsidR="00E22A3F">
              <w:rPr>
                <w:rFonts w:ascii="等线" w:eastAsia="等线" w:hAnsi="等线" w:hint="eastAsia"/>
                <w:szCs w:val="21"/>
              </w:rPr>
              <w:t>（</w:t>
            </w:r>
            <w:r w:rsidR="007626D1">
              <w:rPr>
                <w:rFonts w:ascii="等线" w:eastAsia="等线" w:hAnsi="等线" w:hint="eastAsia"/>
                <w:szCs w:val="21"/>
              </w:rPr>
              <w:t>64</w:t>
            </w:r>
            <w:r w:rsidR="007626D1">
              <w:rPr>
                <w:rFonts w:ascii="等线" w:eastAsia="等线" w:hAnsi="等线"/>
                <w:szCs w:val="21"/>
              </w:rPr>
              <w:t>H）</w:t>
            </w:r>
            <w:r w:rsidR="007626D1">
              <w:rPr>
                <w:rFonts w:ascii="等线" w:eastAsia="等线" w:hAnsi="等线" w:hint="eastAsia"/>
                <w:szCs w:val="21"/>
              </w:rPr>
              <w:t>，需要一个字节，所以C</w:t>
            </w:r>
            <w:r w:rsidR="007626D1">
              <w:rPr>
                <w:rFonts w:ascii="等线" w:eastAsia="等线" w:hAnsi="等线"/>
                <w:szCs w:val="21"/>
              </w:rPr>
              <w:t>NT0</w:t>
            </w:r>
            <w:r w:rsidR="007626D1">
              <w:rPr>
                <w:rFonts w:ascii="等线" w:eastAsia="等线" w:hAnsi="等线" w:hint="eastAsia"/>
                <w:szCs w:val="21"/>
              </w:rPr>
              <w:t>和C</w:t>
            </w:r>
            <w:r w:rsidR="007626D1">
              <w:rPr>
                <w:rFonts w:ascii="等线" w:eastAsia="等线" w:hAnsi="等线"/>
                <w:szCs w:val="21"/>
              </w:rPr>
              <w:t>NT2</w:t>
            </w:r>
            <w:r w:rsidR="007626D1">
              <w:rPr>
                <w:rFonts w:ascii="等线" w:eastAsia="等线" w:hAnsi="等线" w:hint="eastAsia"/>
                <w:szCs w:val="21"/>
              </w:rPr>
              <w:t>的方式控制字分别为</w:t>
            </w:r>
            <w:r w:rsidR="003969DC">
              <w:rPr>
                <w:rFonts w:ascii="等线" w:eastAsia="等线" w:hAnsi="等线" w:hint="eastAsia"/>
                <w:szCs w:val="21"/>
              </w:rPr>
              <w:t>0011</w:t>
            </w:r>
            <w:r w:rsidR="003969DC">
              <w:rPr>
                <w:rFonts w:ascii="等线" w:eastAsia="等线" w:hAnsi="等线"/>
                <w:szCs w:val="21"/>
              </w:rPr>
              <w:t xml:space="preserve"> </w:t>
            </w:r>
            <w:r w:rsidR="003969DC">
              <w:rPr>
                <w:rFonts w:ascii="等线" w:eastAsia="等线" w:hAnsi="等线" w:hint="eastAsia"/>
                <w:szCs w:val="21"/>
              </w:rPr>
              <w:t>0110</w:t>
            </w:r>
            <w:r w:rsidR="003969DC">
              <w:rPr>
                <w:rFonts w:ascii="等线" w:eastAsia="等线" w:hAnsi="等线"/>
                <w:szCs w:val="21"/>
              </w:rPr>
              <w:t>B</w:t>
            </w:r>
            <w:r w:rsidR="003969DC">
              <w:rPr>
                <w:rFonts w:ascii="等线" w:eastAsia="等线" w:hAnsi="等线" w:hint="eastAsia"/>
                <w:szCs w:val="21"/>
              </w:rPr>
              <w:t>（36</w:t>
            </w:r>
            <w:r w:rsidR="003969DC">
              <w:rPr>
                <w:rFonts w:ascii="等线" w:eastAsia="等线" w:hAnsi="等线"/>
                <w:szCs w:val="21"/>
              </w:rPr>
              <w:t>H）</w:t>
            </w:r>
            <w:r w:rsidR="003969DC">
              <w:rPr>
                <w:rFonts w:ascii="等线" w:eastAsia="等线" w:hAnsi="等线" w:hint="eastAsia"/>
                <w:szCs w:val="21"/>
              </w:rPr>
              <w:t>和1</w:t>
            </w:r>
            <w:r w:rsidR="003969DC">
              <w:rPr>
                <w:rFonts w:ascii="等线" w:eastAsia="等线" w:hAnsi="等线"/>
                <w:szCs w:val="21"/>
              </w:rPr>
              <w:t>001 0110B</w:t>
            </w:r>
            <w:r w:rsidR="003969DC">
              <w:rPr>
                <w:rFonts w:ascii="等线" w:eastAsia="等线" w:hAnsi="等线" w:hint="eastAsia"/>
                <w:szCs w:val="21"/>
              </w:rPr>
              <w:t>（93</w:t>
            </w:r>
            <w:r w:rsidR="003969DC">
              <w:rPr>
                <w:rFonts w:ascii="等线" w:eastAsia="等线" w:hAnsi="等线"/>
                <w:szCs w:val="21"/>
              </w:rPr>
              <w:t>H）</w:t>
            </w:r>
          </w:p>
          <w:p w14:paraId="3CEC75EA" w14:textId="7FD7CDA1" w:rsidR="00BD50CF" w:rsidRDefault="00BD50CF" w:rsidP="00616261">
            <w:pPr>
              <w:pStyle w:val="a8"/>
              <w:spacing w:beforeLines="50" w:before="156" w:line="480" w:lineRule="exact"/>
              <w:ind w:left="649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由此给出实验代码为</w:t>
            </w:r>
          </w:p>
          <w:p w14:paraId="7005734F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CODE    SEGMENT PUBLIC 'CODE'</w:t>
            </w:r>
          </w:p>
          <w:p w14:paraId="1C258BC5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  ASSUME CS:CODE, DS:DATAS, SS:STACKS</w:t>
            </w:r>
          </w:p>
          <w:p w14:paraId="34F40ECD" w14:textId="77777777" w:rsidR="002706C7" w:rsidRDefault="002706C7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74DF9231" w14:textId="52BCED9A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MCU8253CNT0 EQU IOY2+00H     ; CNT0</w:t>
            </w:r>
          </w:p>
          <w:p w14:paraId="3FF8633D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MCU8253CNT1 EQU IOY2+02H     ; CNT1</w:t>
            </w:r>
          </w:p>
          <w:p w14:paraId="3703FFF1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MCU8253CNT2 EQU IOY2+04H     ; CNT2</w:t>
            </w:r>
          </w:p>
          <w:p w14:paraId="2F7E7FCB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MCU8253MODE EQU IOY2+06H     ; Mode Control</w:t>
            </w:r>
          </w:p>
          <w:p w14:paraId="512EC234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09DD2793" w14:textId="73A9FF8F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START:                            </w:t>
            </w:r>
          </w:p>
          <w:p w14:paraId="0443EE59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                             ; And for Release version, keep START added.</w:t>
            </w:r>
          </w:p>
          <w:p w14:paraId="3D1B8BCC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                             ; Do not forget 'END START'</w:t>
            </w:r>
          </w:p>
          <w:p w14:paraId="64CEE52D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MOV AX, DATAS</w:t>
            </w:r>
          </w:p>
          <w:p w14:paraId="703AE7E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  MOV DS, AX</w:t>
            </w:r>
          </w:p>
          <w:p w14:paraId="1EDF9317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021A8ABD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 xml:space="preserve">  ; Config CNT0  -- COUNT = 18432</w:t>
            </w:r>
          </w:p>
          <w:p w14:paraId="4F491CAC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DX, MCU8253MODE</w:t>
            </w:r>
          </w:p>
          <w:p w14:paraId="42DDCC2D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AL, 00110110B</w:t>
            </w:r>
          </w:p>
          <w:p w14:paraId="51EEB516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OUT DX, AL</w:t>
            </w:r>
          </w:p>
          <w:p w14:paraId="4DA5E58F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70646D3F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DX, MCU8253CNT0</w:t>
            </w:r>
          </w:p>
          <w:p w14:paraId="57C002F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AX, 18432</w:t>
            </w:r>
          </w:p>
          <w:p w14:paraId="7C3ED24F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OUT DX, AL</w:t>
            </w:r>
          </w:p>
          <w:p w14:paraId="11172853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AL, AH</w:t>
            </w:r>
          </w:p>
          <w:p w14:paraId="4072A2F0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OUT DX, AL</w:t>
            </w:r>
          </w:p>
          <w:p w14:paraId="08E1A02A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; Config CNT2  -- COUNT = 100</w:t>
            </w:r>
          </w:p>
          <w:p w14:paraId="52CA2FF7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DX, MCU8253MODE</w:t>
            </w:r>
          </w:p>
          <w:p w14:paraId="319F063A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AL, 10010110B</w:t>
            </w:r>
          </w:p>
          <w:p w14:paraId="3CBE9D56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OUT DX, AL</w:t>
            </w:r>
          </w:p>
          <w:p w14:paraId="77A6C3E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53B6890D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DX, MCU8253CNT2</w:t>
            </w:r>
          </w:p>
          <w:p w14:paraId="1CB4959C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MOV AL, 100             ; 100 = 64H</w:t>
            </w:r>
          </w:p>
          <w:p w14:paraId="56DC4C00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  <w:t>OUT DX, AL              ; For oberservation, switch:</w:t>
            </w:r>
          </w:p>
          <w:p w14:paraId="50DE9444" w14:textId="7F4DFE58" w:rsidR="007E4B80" w:rsidRPr="007E4B80" w:rsidRDefault="007E4B80" w:rsidP="00AE2044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ab/>
            </w:r>
            <w:r w:rsidRPr="007E4B80">
              <w:rPr>
                <w:rFonts w:ascii="Consolas" w:eastAsia="等线" w:hAnsi="Consolas"/>
                <w:szCs w:val="21"/>
              </w:rPr>
              <w:tab/>
            </w:r>
            <w:r w:rsidRPr="007E4B80">
              <w:rPr>
                <w:rFonts w:ascii="Consolas" w:eastAsia="等线" w:hAnsi="Consolas"/>
                <w:szCs w:val="21"/>
              </w:rPr>
              <w:tab/>
            </w:r>
            <w:r w:rsidRPr="007E4B80">
              <w:rPr>
                <w:rFonts w:ascii="Consolas" w:eastAsia="等线" w:hAnsi="Consolas"/>
                <w:szCs w:val="21"/>
              </w:rPr>
              <w:tab/>
            </w:r>
            <w:r w:rsidRPr="007E4B80">
              <w:rPr>
                <w:rFonts w:ascii="Consolas" w:eastAsia="等线" w:hAnsi="Consolas"/>
                <w:szCs w:val="21"/>
              </w:rPr>
              <w:tab/>
            </w:r>
            <w:r w:rsidRPr="007E4B80">
              <w:rPr>
                <w:rFonts w:ascii="Consolas" w:eastAsia="等线" w:hAnsi="Consolas"/>
                <w:szCs w:val="21"/>
              </w:rPr>
              <w:tab/>
            </w:r>
            <w:r w:rsidRPr="007E4B80">
              <w:rPr>
                <w:rFonts w:ascii="Consolas" w:eastAsia="等线" w:hAnsi="Consolas"/>
                <w:szCs w:val="21"/>
              </w:rPr>
              <w:tab/>
            </w:r>
          </w:p>
          <w:p w14:paraId="05EAC7A7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1AFA0812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JMP TEND</w:t>
            </w:r>
          </w:p>
          <w:p w14:paraId="05144913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764409A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2B33753B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TEND:</w:t>
            </w:r>
          </w:p>
          <w:p w14:paraId="7025345E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MOV DX, MCU8255NA</w:t>
            </w:r>
          </w:p>
          <w:p w14:paraId="5E56F57B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MOV AL, 0FFH</w:t>
            </w:r>
          </w:p>
          <w:p w14:paraId="491448EC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OUT DX, AL</w:t>
            </w:r>
          </w:p>
          <w:p w14:paraId="2A3E6C63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HLT              ; Program ends</w:t>
            </w:r>
          </w:p>
          <w:p w14:paraId="37D0E5F6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6412D99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DELAY PROC NEAR</w:t>
            </w:r>
          </w:p>
          <w:p w14:paraId="42328425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PUSH CX</w:t>
            </w:r>
          </w:p>
          <w:p w14:paraId="270456CF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MOV CX, 0FFFFH</w:t>
            </w:r>
          </w:p>
          <w:p w14:paraId="6C83151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D1:</w:t>
            </w:r>
          </w:p>
          <w:p w14:paraId="7BCD2803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DEC CX</w:t>
            </w:r>
          </w:p>
          <w:p w14:paraId="0884E352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JNZ D1</w:t>
            </w:r>
          </w:p>
          <w:p w14:paraId="6D116760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</w:t>
            </w:r>
          </w:p>
          <w:p w14:paraId="4FB7BC9E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POP CX</w:t>
            </w:r>
          </w:p>
          <w:p w14:paraId="56CBE53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 xml:space="preserve">    RET</w:t>
            </w:r>
          </w:p>
          <w:p w14:paraId="67257DCB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DELAY ENDP</w:t>
            </w:r>
          </w:p>
          <w:p w14:paraId="2457B688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</w:p>
          <w:p w14:paraId="54023474" w14:textId="77777777" w:rsidR="007E4B80" w:rsidRPr="007E4B80" w:rsidRDefault="007E4B80" w:rsidP="007E4B80">
            <w:pPr>
              <w:spacing w:line="200" w:lineRule="exact"/>
              <w:ind w:firstLine="432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CODE    ENDS</w:t>
            </w:r>
          </w:p>
          <w:p w14:paraId="7854BFD3" w14:textId="77777777" w:rsidR="009422D6" w:rsidRDefault="007E4B80" w:rsidP="007E4B80">
            <w:pPr>
              <w:pStyle w:val="a8"/>
              <w:spacing w:beforeLines="50" w:before="156" w:line="480" w:lineRule="exact"/>
              <w:ind w:left="-203"/>
              <w:rPr>
                <w:rFonts w:ascii="Consolas" w:eastAsia="等线" w:hAnsi="Consolas"/>
                <w:szCs w:val="21"/>
              </w:rPr>
            </w:pPr>
            <w:r w:rsidRPr="007E4B80">
              <w:rPr>
                <w:rFonts w:ascii="Consolas" w:eastAsia="等线" w:hAnsi="Consolas"/>
                <w:szCs w:val="21"/>
              </w:rPr>
              <w:t>END START</w:t>
            </w:r>
          </w:p>
          <w:p w14:paraId="0E47C903" w14:textId="4270B175" w:rsidR="003273AE" w:rsidRPr="00890D6E" w:rsidRDefault="00B302C6" w:rsidP="007E4B80">
            <w:pPr>
              <w:pStyle w:val="a8"/>
              <w:spacing w:beforeLines="50" w:before="156" w:line="480" w:lineRule="exact"/>
              <w:ind w:left="-203" w:firstLine="640"/>
              <w:rPr>
                <w:rFonts w:ascii="等线" w:eastAsia="等线" w:hAnsi="等线"/>
                <w:szCs w:val="21"/>
              </w:rPr>
            </w:pPr>
            <w:r w:rsidRPr="00B302C6">
              <w:rPr>
                <w:rFonts w:eastAsia="黑体" w:hint="eastAsia"/>
                <w:sz w:val="32"/>
              </w:rPr>
              <w:t>四、实验数据记录及实验结果</w:t>
            </w:r>
          </w:p>
          <w:p w14:paraId="6A580239" w14:textId="29FAB39E" w:rsidR="00616261" w:rsidRDefault="00856403" w:rsidP="009422D6">
            <w:pPr>
              <w:spacing w:beforeLines="50" w:before="156" w:line="480" w:lineRule="exact"/>
              <w:ind w:leftChars="-30" w:left="-63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lastRenderedPageBreak/>
              <w:t>对实验编译完成后，根据报错信息进行修改，</w:t>
            </w:r>
            <w:r w:rsidR="00283D6B">
              <w:rPr>
                <w:rFonts w:ascii="等线" w:eastAsia="等线" w:hAnsi="等线" w:hint="eastAsia"/>
                <w:szCs w:val="21"/>
              </w:rPr>
              <w:t>然后完成编辑（本次实验的p</w:t>
            </w:r>
            <w:r w:rsidR="00283D6B">
              <w:rPr>
                <w:rFonts w:ascii="等线" w:eastAsia="等线" w:hAnsi="等线"/>
                <w:szCs w:val="21"/>
              </w:rPr>
              <w:t>roteus</w:t>
            </w:r>
            <w:r w:rsidR="00283D6B">
              <w:rPr>
                <w:rFonts w:ascii="等线" w:eastAsia="等线" w:hAnsi="等线" w:hint="eastAsia"/>
                <w:szCs w:val="21"/>
              </w:rPr>
              <w:t>工程文件包含</w:t>
            </w:r>
            <w:r w:rsidR="00283D6B" w:rsidRPr="00666B2D">
              <w:rPr>
                <w:rFonts w:ascii="等线" w:eastAsia="等线" w:hAnsi="等线" w:hint="eastAsia"/>
                <w:i/>
                <w:iCs/>
                <w:szCs w:val="21"/>
              </w:rPr>
              <w:t>f</w:t>
            </w:r>
            <w:r w:rsidR="00283D6B" w:rsidRPr="00666B2D">
              <w:rPr>
                <w:rFonts w:ascii="等线" w:eastAsia="等线" w:hAnsi="等线"/>
                <w:i/>
                <w:iCs/>
                <w:szCs w:val="21"/>
              </w:rPr>
              <w:t>irmware</w:t>
            </w:r>
            <w:r w:rsidR="00666B2D">
              <w:rPr>
                <w:rFonts w:ascii="等线" w:eastAsia="等线" w:hAnsi="等线" w:hint="eastAsia"/>
                <w:szCs w:val="21"/>
              </w:rPr>
              <w:t>（</w:t>
            </w:r>
            <w:r w:rsidR="00666B2D" w:rsidRPr="00B6679B">
              <w:rPr>
                <w:rFonts w:ascii="等线" w:eastAsia="等线" w:hAnsi="等线" w:hint="eastAsia"/>
                <w:i/>
                <w:iCs/>
                <w:szCs w:val="21"/>
              </w:rPr>
              <w:t>固件信息</w:t>
            </w:r>
            <w:r w:rsidR="00666B2D">
              <w:rPr>
                <w:rFonts w:ascii="等线" w:eastAsia="等线" w:hAnsi="等线" w:hint="eastAsia"/>
                <w:szCs w:val="21"/>
              </w:rPr>
              <w:t>）</w:t>
            </w:r>
            <w:r w:rsidR="00283D6B">
              <w:rPr>
                <w:rFonts w:ascii="等线" w:eastAsia="等线" w:hAnsi="等线" w:hint="eastAsia"/>
                <w:szCs w:val="21"/>
              </w:rPr>
              <w:t>，所以直接在s</w:t>
            </w:r>
            <w:r w:rsidR="00283D6B">
              <w:rPr>
                <w:rFonts w:ascii="等线" w:eastAsia="等线" w:hAnsi="等线"/>
                <w:szCs w:val="21"/>
              </w:rPr>
              <w:t>ource code</w:t>
            </w:r>
            <w:r w:rsidR="00E066A6">
              <w:rPr>
                <w:rFonts w:ascii="等线" w:eastAsia="等线" w:hAnsi="等线" w:hint="eastAsia"/>
                <w:szCs w:val="21"/>
              </w:rPr>
              <w:t>（源代码）</w:t>
            </w:r>
            <w:r w:rsidR="00283D6B">
              <w:rPr>
                <w:rFonts w:ascii="等线" w:eastAsia="等线" w:hAnsi="等线" w:hint="eastAsia"/>
                <w:szCs w:val="21"/>
              </w:rPr>
              <w:t>界面编译（快捷键C</w:t>
            </w:r>
            <w:r w:rsidR="00283D6B">
              <w:rPr>
                <w:rFonts w:ascii="等线" w:eastAsia="等线" w:hAnsi="等线"/>
                <w:szCs w:val="21"/>
              </w:rPr>
              <w:t>trl+F7）</w:t>
            </w:r>
            <w:r w:rsidR="00283D6B">
              <w:rPr>
                <w:rFonts w:ascii="等线" w:eastAsia="等线" w:hAnsi="等线" w:hint="eastAsia"/>
                <w:szCs w:val="21"/>
              </w:rPr>
              <w:t>即可）</w:t>
            </w:r>
            <w:r w:rsidR="000A54A9">
              <w:rPr>
                <w:rFonts w:ascii="等线" w:eastAsia="等线" w:hAnsi="等线" w:hint="eastAsia"/>
                <w:szCs w:val="21"/>
              </w:rPr>
              <w:t>。</w:t>
            </w:r>
            <w:r w:rsidR="004E3A9D">
              <w:rPr>
                <w:rFonts w:ascii="等线" w:eastAsia="等线" w:hAnsi="等线" w:hint="eastAsia"/>
                <w:szCs w:val="21"/>
              </w:rPr>
              <w:t>在（自建）的p</w:t>
            </w:r>
            <w:r w:rsidR="004E3A9D">
              <w:rPr>
                <w:rFonts w:ascii="等线" w:eastAsia="等线" w:hAnsi="等线"/>
                <w:szCs w:val="21"/>
              </w:rPr>
              <w:t>roteus</w:t>
            </w:r>
            <w:r w:rsidR="004E3A9D">
              <w:rPr>
                <w:rFonts w:ascii="等线" w:eastAsia="等线" w:hAnsi="等线" w:hint="eastAsia"/>
                <w:szCs w:val="21"/>
              </w:rPr>
              <w:t>工具实验平台上，</w:t>
            </w:r>
            <w:r w:rsidR="00085813">
              <w:rPr>
                <w:rFonts w:ascii="等线" w:eastAsia="等线" w:hAnsi="等线" w:hint="eastAsia"/>
                <w:szCs w:val="21"/>
              </w:rPr>
              <w:t>完成硬连电路搭接</w:t>
            </w:r>
            <w:r w:rsidR="00464949">
              <w:rPr>
                <w:rFonts w:ascii="等线" w:eastAsia="等线" w:hAnsi="等线" w:hint="eastAsia"/>
                <w:szCs w:val="21"/>
              </w:rPr>
              <w:t>（如下图所示，放大查看）</w:t>
            </w:r>
          </w:p>
          <w:p w14:paraId="11C9907D" w14:textId="77777777" w:rsidR="00C841E9" w:rsidRDefault="00C841E9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5917E82B" w14:textId="4345D163" w:rsidR="000E1236" w:rsidRDefault="000E1236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0080C558" w14:textId="671F7AA9" w:rsidR="000E1236" w:rsidRDefault="000E1236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3DB1A05A" w14:textId="626184C5" w:rsidR="000E1236" w:rsidRDefault="000E1236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522F5EDE" w14:textId="7E575AAA" w:rsidR="000E1236" w:rsidRDefault="000E1236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6B779A75" w14:textId="77777777" w:rsidR="0057714E" w:rsidRDefault="0057714E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0D408F29" w14:textId="77777777" w:rsidR="0057714E" w:rsidRDefault="0057714E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02744897" w14:textId="77777777" w:rsidR="0057714E" w:rsidRDefault="0057714E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317D2157" w14:textId="77777777" w:rsidR="0057714E" w:rsidRDefault="0057714E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78CC896E" w14:textId="77777777" w:rsidR="0029096C" w:rsidRDefault="0029096C" w:rsidP="00C841E9">
            <w:pPr>
              <w:keepNext/>
              <w:spacing w:beforeLines="50" w:before="156" w:line="480" w:lineRule="exact"/>
              <w:ind w:leftChars="-30" w:left="-63"/>
              <w:jc w:val="center"/>
            </w:pPr>
            <w:r>
              <w:rPr>
                <w:rFonts w:ascii="等线" w:eastAsia="等线" w:hAnsi="等线"/>
                <w:noProof/>
                <w:szCs w:val="21"/>
              </w:rPr>
              <w:drawing>
                <wp:inline distT="0" distB="0" distL="0" distR="0" wp14:anchorId="2074548C" wp14:editId="2DEA3639">
                  <wp:extent cx="5516199" cy="3693160"/>
                  <wp:effectExtent l="0" t="0" r="8890" b="2540"/>
                  <wp:docPr id="16" name="图形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in_circuit.SV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875" cy="369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76C55" w14:textId="67757F22" w:rsidR="0057714E" w:rsidRDefault="0029096C" w:rsidP="0029096C">
            <w:pPr>
              <w:pStyle w:val="aa"/>
              <w:jc w:val="center"/>
              <w:rPr>
                <w:rFonts w:ascii="等线" w:eastAsia="等线" w:hAnsi="等线"/>
                <w:szCs w:val="21"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3</w:t>
              </w:r>
            </w:fldSimple>
            <w:r>
              <w:t xml:space="preserve"> </w:t>
            </w:r>
            <w:r w:rsidR="009F4214">
              <w:rPr>
                <w:rFonts w:hint="eastAsia"/>
              </w:rPr>
              <w:t>实验用电路图</w:t>
            </w:r>
          </w:p>
          <w:p w14:paraId="0FEA736F" w14:textId="77777777" w:rsidR="0057714E" w:rsidRDefault="0057714E" w:rsidP="00616261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2F0D21D7" w14:textId="3AD7EAAC" w:rsidR="0057714E" w:rsidRDefault="000E1236" w:rsidP="009422D6">
            <w:pPr>
              <w:spacing w:beforeLines="50" w:before="156" w:line="480" w:lineRule="exac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然后，设置</w:t>
            </w:r>
            <w:r w:rsidR="005E5C46">
              <w:rPr>
                <w:rFonts w:ascii="等线" w:eastAsia="等线" w:hAnsi="等线" w:hint="eastAsia"/>
                <w:szCs w:val="21"/>
              </w:rPr>
              <w:t>时钟信号为1</w:t>
            </w:r>
            <w:r w:rsidR="005E5C46">
              <w:rPr>
                <w:rFonts w:ascii="等线" w:eastAsia="等线" w:hAnsi="等线"/>
                <w:szCs w:val="21"/>
              </w:rPr>
              <w:t>.8432</w:t>
            </w:r>
            <w:r w:rsidR="005E5C46">
              <w:rPr>
                <w:rFonts w:ascii="等线" w:eastAsia="等线" w:hAnsi="等线" w:hint="eastAsia"/>
                <w:szCs w:val="21"/>
              </w:rPr>
              <w:t>M</w:t>
            </w:r>
            <w:r w:rsidR="005E5C46">
              <w:rPr>
                <w:rFonts w:ascii="等线" w:eastAsia="等线" w:hAnsi="等线"/>
                <w:szCs w:val="21"/>
              </w:rPr>
              <w:t>Hz</w:t>
            </w:r>
            <w:r w:rsidR="005E5C46">
              <w:rPr>
                <w:rFonts w:ascii="等线" w:eastAsia="等线" w:hAnsi="等线" w:hint="eastAsia"/>
                <w:szCs w:val="21"/>
              </w:rPr>
              <w:t>，</w:t>
            </w:r>
            <w:r w:rsidR="00D778F2">
              <w:rPr>
                <w:rFonts w:ascii="等线" w:eastAsia="等线" w:hAnsi="等线" w:hint="eastAsia"/>
                <w:szCs w:val="21"/>
              </w:rPr>
              <w:t>并接在C</w:t>
            </w:r>
            <w:r w:rsidR="00D778F2">
              <w:rPr>
                <w:rFonts w:ascii="等线" w:eastAsia="等线" w:hAnsi="等线"/>
                <w:szCs w:val="21"/>
              </w:rPr>
              <w:t>LK2</w:t>
            </w:r>
            <w:r w:rsidR="00D778F2">
              <w:rPr>
                <w:rFonts w:ascii="等线" w:eastAsia="等线" w:hAnsi="等线" w:hint="eastAsia"/>
                <w:szCs w:val="21"/>
              </w:rPr>
              <w:t>端；</w:t>
            </w:r>
            <w:r w:rsidR="00C836C9">
              <w:rPr>
                <w:rFonts w:ascii="等线" w:eastAsia="等线" w:hAnsi="等线" w:hint="eastAsia"/>
                <w:szCs w:val="21"/>
              </w:rPr>
              <w:t>同时将C</w:t>
            </w:r>
            <w:r w:rsidR="00C836C9">
              <w:rPr>
                <w:rFonts w:ascii="等线" w:eastAsia="等线" w:hAnsi="等线"/>
                <w:szCs w:val="21"/>
              </w:rPr>
              <w:t>NT2</w:t>
            </w:r>
            <w:r w:rsidR="00C836C9">
              <w:rPr>
                <w:rFonts w:ascii="等线" w:eastAsia="等线" w:hAnsi="等线" w:hint="eastAsia"/>
                <w:szCs w:val="21"/>
              </w:rPr>
              <w:t>的输出端O</w:t>
            </w:r>
            <w:r w:rsidR="00C836C9">
              <w:rPr>
                <w:rFonts w:ascii="等线" w:eastAsia="等线" w:hAnsi="等线"/>
                <w:szCs w:val="21"/>
              </w:rPr>
              <w:t>UT2</w:t>
            </w:r>
            <w:r w:rsidR="00C836C9">
              <w:rPr>
                <w:rFonts w:ascii="等线" w:eastAsia="等线" w:hAnsi="等线" w:hint="eastAsia"/>
                <w:szCs w:val="21"/>
              </w:rPr>
              <w:t>与C</w:t>
            </w:r>
            <w:r w:rsidR="00C836C9">
              <w:rPr>
                <w:rFonts w:ascii="等线" w:eastAsia="等线" w:hAnsi="等线"/>
                <w:szCs w:val="21"/>
              </w:rPr>
              <w:t>NT0</w:t>
            </w:r>
            <w:r w:rsidR="00C836C9">
              <w:rPr>
                <w:rFonts w:ascii="等线" w:eastAsia="等线" w:hAnsi="等线" w:hint="eastAsia"/>
                <w:szCs w:val="21"/>
              </w:rPr>
              <w:t>的时钟输入端C</w:t>
            </w:r>
            <w:r w:rsidR="00C836C9">
              <w:rPr>
                <w:rFonts w:ascii="等线" w:eastAsia="等线" w:hAnsi="等线"/>
                <w:szCs w:val="21"/>
              </w:rPr>
              <w:t>LK0</w:t>
            </w:r>
            <w:r w:rsidR="00C836C9">
              <w:rPr>
                <w:rFonts w:ascii="等线" w:eastAsia="等线" w:hAnsi="等线" w:hint="eastAsia"/>
                <w:szCs w:val="21"/>
              </w:rPr>
              <w:t>相连</w:t>
            </w:r>
            <w:r w:rsidR="00536DA1">
              <w:rPr>
                <w:rFonts w:ascii="等线" w:eastAsia="等线" w:hAnsi="等线" w:hint="eastAsia"/>
                <w:szCs w:val="21"/>
              </w:rPr>
              <w:t>。</w:t>
            </w:r>
            <w:r w:rsidR="00382881">
              <w:rPr>
                <w:rFonts w:ascii="等线" w:eastAsia="等线" w:hAnsi="等线" w:hint="eastAsia"/>
                <w:szCs w:val="21"/>
              </w:rPr>
              <w:t>将C</w:t>
            </w:r>
            <w:r w:rsidR="00382881">
              <w:rPr>
                <w:rFonts w:ascii="等线" w:eastAsia="等线" w:hAnsi="等线"/>
                <w:szCs w:val="21"/>
              </w:rPr>
              <w:t>NT0</w:t>
            </w:r>
            <w:r w:rsidR="00382881">
              <w:rPr>
                <w:rFonts w:ascii="等线" w:eastAsia="等线" w:hAnsi="等线" w:hint="eastAsia"/>
                <w:szCs w:val="21"/>
              </w:rPr>
              <w:t>的G</w:t>
            </w:r>
            <w:r w:rsidR="00382881">
              <w:rPr>
                <w:rFonts w:ascii="等线" w:eastAsia="等线" w:hAnsi="等线"/>
                <w:szCs w:val="21"/>
              </w:rPr>
              <w:t>ATE</w:t>
            </w:r>
            <w:r w:rsidR="00382881">
              <w:rPr>
                <w:rFonts w:ascii="等线" w:eastAsia="等线" w:hAnsi="等线" w:hint="eastAsia"/>
                <w:szCs w:val="21"/>
              </w:rPr>
              <w:t>端和C</w:t>
            </w:r>
            <w:r w:rsidR="00382881">
              <w:rPr>
                <w:rFonts w:ascii="等线" w:eastAsia="等线" w:hAnsi="等线"/>
                <w:szCs w:val="21"/>
              </w:rPr>
              <w:t>NT2</w:t>
            </w:r>
            <w:r w:rsidR="00382881">
              <w:rPr>
                <w:rFonts w:ascii="等线" w:eastAsia="等线" w:hAnsi="等线" w:hint="eastAsia"/>
                <w:szCs w:val="21"/>
              </w:rPr>
              <w:t>的G</w:t>
            </w:r>
            <w:r w:rsidR="00382881">
              <w:rPr>
                <w:rFonts w:ascii="等线" w:eastAsia="等线" w:hAnsi="等线"/>
                <w:szCs w:val="21"/>
              </w:rPr>
              <w:t>ATE</w:t>
            </w:r>
            <w:r w:rsidR="00382881">
              <w:rPr>
                <w:rFonts w:ascii="等线" w:eastAsia="等线" w:hAnsi="等线" w:hint="eastAsia"/>
                <w:szCs w:val="21"/>
              </w:rPr>
              <w:t>端连接到L</w:t>
            </w:r>
            <w:r w:rsidR="00382881">
              <w:rPr>
                <w:rFonts w:ascii="等线" w:eastAsia="等线" w:hAnsi="等线"/>
                <w:szCs w:val="21"/>
              </w:rPr>
              <w:t>OGICSTATE</w:t>
            </w:r>
            <w:r w:rsidR="00382881">
              <w:rPr>
                <w:rFonts w:ascii="等线" w:eastAsia="等线" w:hAnsi="等线" w:hint="eastAsia"/>
                <w:szCs w:val="21"/>
              </w:rPr>
              <w:t>的高电平段。</w:t>
            </w:r>
            <w:r w:rsidR="00536DA1">
              <w:rPr>
                <w:rFonts w:ascii="等线" w:eastAsia="等线" w:hAnsi="等线" w:hint="eastAsia"/>
                <w:szCs w:val="21"/>
              </w:rPr>
              <w:t>均使用开关器件连接。</w:t>
            </w:r>
          </w:p>
          <w:p w14:paraId="76CAA35B" w14:textId="77777777" w:rsidR="000221B3" w:rsidRDefault="0057714E" w:rsidP="000B0ECB">
            <w:pPr>
              <w:keepNext/>
              <w:widowControl/>
              <w:jc w:val="center"/>
            </w:pPr>
            <w:r w:rsidRPr="0057714E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1C18BD52" wp14:editId="773D64AE">
                  <wp:extent cx="2866292" cy="252509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584" cy="254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9D6AA" w14:textId="1BAA3BAD" w:rsidR="000221B3" w:rsidRDefault="000221B3" w:rsidP="000221B3">
            <w:pPr>
              <w:pStyle w:val="aa"/>
              <w:jc w:val="center"/>
            </w:pPr>
            <w:r>
              <w:lastRenderedPageBreak/>
              <w:t xml:space="preserve">Figure </w:t>
            </w:r>
            <w:fldSimple w:instr=" SEQ Figure \* ARABIC ">
              <w:r w:rsidR="0029096C">
                <w:rPr>
                  <w:noProof/>
                </w:rPr>
                <w:t>4</w:t>
              </w:r>
            </w:fldSimple>
            <w:r>
              <w:t xml:space="preserve"> </w:t>
            </w:r>
            <w:r>
              <w:rPr>
                <w:rFonts w:hint="eastAsia"/>
              </w:rPr>
              <w:t>加入时钟信号</w:t>
            </w:r>
          </w:p>
          <w:p w14:paraId="4DAB7398" w14:textId="77777777" w:rsidR="00610C59" w:rsidRDefault="000221B3" w:rsidP="00EC7DDC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6135A6F" wp14:editId="77BF0AD3">
                  <wp:extent cx="3168948" cy="1176850"/>
                  <wp:effectExtent l="0" t="0" r="0" b="4445"/>
                  <wp:docPr id="6" name="图形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po0.sv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24" cy="1203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8DB7D" w14:textId="35F3A22D" w:rsidR="000221B3" w:rsidRDefault="00610C59" w:rsidP="00610C59">
            <w:pPr>
              <w:pStyle w:val="aa"/>
              <w:jc w:val="center"/>
            </w:pPr>
            <w:r>
              <w:t xml:space="preserve">Figure </w:t>
            </w:r>
            <w:fldSimple w:instr=" SEQ Figure \* ARABIC ">
              <w:r w:rsidR="0029096C">
                <w:rPr>
                  <w:noProof/>
                </w:rPr>
                <w:t>5</w:t>
              </w:r>
            </w:fldSimple>
            <w:r>
              <w:t xml:space="preserve"> </w:t>
            </w:r>
            <w:r w:rsidR="00F57212">
              <w:rPr>
                <w:rFonts w:hint="eastAsia"/>
              </w:rPr>
              <w:t>将</w:t>
            </w:r>
            <w:r w:rsidR="00F57212">
              <w:rPr>
                <w:rFonts w:hint="eastAsia"/>
              </w:rPr>
              <w:t>C</w:t>
            </w:r>
            <w:r w:rsidR="00F57212">
              <w:t>LK0</w:t>
            </w:r>
            <w:r w:rsidR="00F57212">
              <w:rPr>
                <w:rFonts w:hint="eastAsia"/>
              </w:rPr>
              <w:t>与</w:t>
            </w:r>
            <w:r w:rsidR="00F57212">
              <w:rPr>
                <w:rFonts w:hint="eastAsia"/>
              </w:rPr>
              <w:t>O</w:t>
            </w:r>
            <w:r w:rsidR="00F57212">
              <w:t>UT2</w:t>
            </w:r>
            <w:r w:rsidR="00F57212">
              <w:rPr>
                <w:rFonts w:hint="eastAsia"/>
              </w:rPr>
              <w:t>连在一起</w:t>
            </w:r>
          </w:p>
          <w:p w14:paraId="40D8D0B3" w14:textId="77777777" w:rsidR="00EC7DDC" w:rsidRDefault="00EC7DDC" w:rsidP="00EC7DD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DFDA79D" wp14:editId="78C38225">
                  <wp:extent cx="2820935" cy="1365738"/>
                  <wp:effectExtent l="0" t="0" r="0" b="6350"/>
                  <wp:docPr id="7" name="图形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po1.sv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85" cy="138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47433" w14:textId="33722734" w:rsidR="00EC7DDC" w:rsidRDefault="00EC7DDC" w:rsidP="00EC7DDC">
            <w:pPr>
              <w:pStyle w:val="aa"/>
              <w:jc w:val="center"/>
            </w:pPr>
            <w:r>
              <w:t xml:space="preserve">Figure </w:t>
            </w:r>
            <w:fldSimple w:instr=" SEQ Figure \* ARABIC ">
              <w:r w:rsidR="0029096C">
                <w:rPr>
                  <w:noProof/>
                </w:rPr>
                <w:t>6</w:t>
              </w:r>
            </w:fldSimple>
            <w:r>
              <w:t xml:space="preserve"> </w:t>
            </w:r>
            <w:r>
              <w:rPr>
                <w:rFonts w:hint="eastAsia"/>
              </w:rPr>
              <w:t>将</w:t>
            </w:r>
            <w:r>
              <w:t>GATE0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</w:t>
            </w:r>
            <w:r>
              <w:t>ATE2</w:t>
            </w:r>
            <w:r>
              <w:rPr>
                <w:rFonts w:hint="eastAsia"/>
              </w:rPr>
              <w:t>接高电平（软件启动）</w:t>
            </w:r>
          </w:p>
          <w:p w14:paraId="034DCA3A" w14:textId="51A23CA0" w:rsidR="00DB709A" w:rsidRDefault="00382881" w:rsidP="009422D6">
            <w:pPr>
              <w:spacing w:line="360" w:lineRule="auto"/>
              <w:ind w:leftChars="-30" w:left="-63"/>
              <w:rPr>
                <w:rFonts w:ascii="等线" w:eastAsia="等线" w:hAnsi="等线"/>
                <w:szCs w:val="21"/>
              </w:rPr>
            </w:pPr>
            <w:r w:rsidRPr="004A690E">
              <w:rPr>
                <w:rFonts w:ascii="等线" w:eastAsia="等线" w:hAnsi="等线" w:hint="eastAsia"/>
                <w:szCs w:val="21"/>
              </w:rPr>
              <w:t>为了方便观察实验效果</w:t>
            </w:r>
            <w:r w:rsidR="00FC6D83" w:rsidRPr="004A690E">
              <w:rPr>
                <w:rFonts w:ascii="等线" w:eastAsia="等线" w:hAnsi="等线" w:hint="eastAsia"/>
                <w:szCs w:val="21"/>
              </w:rPr>
              <w:t>，还需要将O</w:t>
            </w:r>
            <w:r w:rsidR="00FC6D83" w:rsidRPr="004A690E">
              <w:rPr>
                <w:rFonts w:ascii="等线" w:eastAsia="等线" w:hAnsi="等线"/>
                <w:szCs w:val="21"/>
              </w:rPr>
              <w:t>UT0</w:t>
            </w:r>
            <w:r w:rsidR="00FC6D83" w:rsidRPr="004A690E">
              <w:rPr>
                <w:rFonts w:ascii="等线" w:eastAsia="等线" w:hAnsi="等线" w:hint="eastAsia"/>
                <w:szCs w:val="21"/>
              </w:rPr>
              <w:t>和O</w:t>
            </w:r>
            <w:r w:rsidR="00FC6D83" w:rsidRPr="004A690E">
              <w:rPr>
                <w:rFonts w:ascii="等线" w:eastAsia="等线" w:hAnsi="等线"/>
                <w:szCs w:val="21"/>
              </w:rPr>
              <w:t>UT2</w:t>
            </w:r>
            <w:r w:rsidR="00FC6D83" w:rsidRPr="004A690E">
              <w:rPr>
                <w:rFonts w:ascii="等线" w:eastAsia="等线" w:hAnsi="等线" w:hint="eastAsia"/>
                <w:szCs w:val="21"/>
              </w:rPr>
              <w:t>端接到示波器的输入端。</w:t>
            </w:r>
            <w:r w:rsidR="004A690E">
              <w:rPr>
                <w:rFonts w:ascii="等线" w:eastAsia="等线" w:hAnsi="等线" w:hint="eastAsia"/>
                <w:szCs w:val="21"/>
              </w:rPr>
              <w:t>以上准备工作完成后，我们点击Proteus的仿真按钮，</w:t>
            </w:r>
            <w:r w:rsidR="009107B5">
              <w:rPr>
                <w:rFonts w:ascii="等线" w:eastAsia="等线" w:hAnsi="等线" w:hint="eastAsia"/>
                <w:szCs w:val="21"/>
              </w:rPr>
              <w:t>开始进行仿真</w:t>
            </w:r>
            <w:r w:rsidR="00DB709A">
              <w:rPr>
                <w:rFonts w:ascii="等线" w:eastAsia="等线" w:hAnsi="等线" w:hint="eastAsia"/>
                <w:szCs w:val="21"/>
              </w:rPr>
              <w:t>。</w:t>
            </w:r>
          </w:p>
          <w:p w14:paraId="57FCA522" w14:textId="1257EF7B" w:rsidR="00D82411" w:rsidRDefault="00D82411" w:rsidP="003D5DB4">
            <w:pPr>
              <w:spacing w:line="360" w:lineRule="auto"/>
              <w:ind w:leftChars="172" w:left="361"/>
              <w:rPr>
                <w:rFonts w:ascii="等线" w:eastAsia="等线" w:hAnsi="等线"/>
                <w:szCs w:val="21"/>
              </w:rPr>
            </w:pPr>
          </w:p>
          <w:p w14:paraId="528B0B43" w14:textId="3B3BF16A" w:rsidR="00D82411" w:rsidRDefault="00D82411" w:rsidP="003D5DB4">
            <w:pPr>
              <w:spacing w:line="360" w:lineRule="auto"/>
              <w:ind w:leftChars="172" w:left="361"/>
              <w:rPr>
                <w:rFonts w:ascii="等线" w:eastAsia="等线" w:hAnsi="等线"/>
                <w:szCs w:val="21"/>
              </w:rPr>
            </w:pPr>
          </w:p>
          <w:p w14:paraId="05A954D1" w14:textId="4C277937" w:rsidR="00D82411" w:rsidRDefault="00D82411" w:rsidP="003D5DB4">
            <w:pPr>
              <w:spacing w:line="360" w:lineRule="auto"/>
              <w:ind w:leftChars="172" w:left="361"/>
              <w:rPr>
                <w:rFonts w:ascii="等线" w:eastAsia="等线" w:hAnsi="等线"/>
                <w:szCs w:val="21"/>
              </w:rPr>
            </w:pPr>
          </w:p>
          <w:p w14:paraId="21622207" w14:textId="4CC0215C" w:rsidR="00D82411" w:rsidRDefault="00D82411" w:rsidP="003D5DB4">
            <w:pPr>
              <w:spacing w:line="360" w:lineRule="auto"/>
              <w:ind w:leftChars="172" w:left="361"/>
              <w:rPr>
                <w:rFonts w:ascii="等线" w:eastAsia="等线" w:hAnsi="等线"/>
                <w:szCs w:val="21"/>
              </w:rPr>
            </w:pPr>
          </w:p>
          <w:p w14:paraId="01CCB6D2" w14:textId="258E3516" w:rsidR="00D82411" w:rsidRDefault="00D82411" w:rsidP="003D5DB4">
            <w:pPr>
              <w:spacing w:line="360" w:lineRule="auto"/>
              <w:ind w:leftChars="172" w:left="361"/>
              <w:rPr>
                <w:rFonts w:ascii="等线" w:eastAsia="等线" w:hAnsi="等线"/>
                <w:szCs w:val="21"/>
              </w:rPr>
            </w:pPr>
          </w:p>
          <w:p w14:paraId="2D4DCCC3" w14:textId="77777777" w:rsidR="00D82411" w:rsidRDefault="00D82411" w:rsidP="003D5DB4">
            <w:pPr>
              <w:spacing w:line="360" w:lineRule="auto"/>
              <w:ind w:leftChars="172" w:left="361"/>
              <w:rPr>
                <w:rFonts w:ascii="等线" w:eastAsia="等线" w:hAnsi="等线"/>
                <w:szCs w:val="21"/>
              </w:rPr>
            </w:pPr>
          </w:p>
          <w:p w14:paraId="6AD1F9C9" w14:textId="77777777" w:rsidR="00B55941" w:rsidRPr="00A86595" w:rsidRDefault="00DB40BF" w:rsidP="00B55941">
            <w:pPr>
              <w:keepNext/>
              <w:spacing w:line="276" w:lineRule="auto"/>
              <w:ind w:leftChars="172" w:left="361"/>
              <w:jc w:val="center"/>
              <w:rPr>
                <w:rFonts w:ascii="等线" w:eastAsia="等线" w:hAnsi="等线"/>
                <w:szCs w:val="21"/>
              </w:rPr>
            </w:pPr>
            <w:r w:rsidRPr="00A86595">
              <w:rPr>
                <w:rFonts w:ascii="等线" w:eastAsia="等线" w:hAnsi="等线"/>
                <w:noProof/>
                <w:szCs w:val="21"/>
              </w:rPr>
              <w:drawing>
                <wp:inline distT="0" distB="0" distL="0" distR="0" wp14:anchorId="695EAB25" wp14:editId="3F0AA32B">
                  <wp:extent cx="4869877" cy="2400300"/>
                  <wp:effectExtent l="0" t="0" r="698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919" cy="244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C0E37" w14:textId="7564DC8E" w:rsidR="00DB40BF" w:rsidRPr="00A86595" w:rsidRDefault="00B55941" w:rsidP="00B55941">
            <w:pPr>
              <w:pStyle w:val="aa"/>
              <w:jc w:val="center"/>
              <w:rPr>
                <w:rFonts w:ascii="等线" w:eastAsia="等线" w:hAnsi="等线" w:cs="Times New Roman"/>
                <w:sz w:val="21"/>
                <w:szCs w:val="21"/>
              </w:rPr>
            </w:pP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t xml:space="preserve">Figure </w: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begin"/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instrText xml:space="preserve"> SEQ Figure \* ARABIC </w:instrTex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separate"/>
            </w:r>
            <w:r w:rsidR="0029096C">
              <w:rPr>
                <w:rFonts w:ascii="等线" w:eastAsia="等线" w:hAnsi="等线" w:cs="Times New Roman"/>
                <w:noProof/>
                <w:sz w:val="21"/>
                <w:szCs w:val="21"/>
              </w:rPr>
              <w:t>7</w: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end"/>
            </w:r>
            <w:r w:rsidRPr="00A86595">
              <w:rPr>
                <w:rFonts w:ascii="等线" w:eastAsia="等线" w:hAnsi="等线" w:cs="Times New Roman" w:hint="eastAsia"/>
                <w:sz w:val="21"/>
                <w:szCs w:val="21"/>
              </w:rPr>
              <w:t>某时刻实验过程</w:t>
            </w:r>
          </w:p>
          <w:p w14:paraId="44D2E023" w14:textId="75FDE8CB" w:rsidR="00F57212" w:rsidRDefault="00B41AB3" w:rsidP="009422D6">
            <w:pPr>
              <w:spacing w:line="360" w:lineRule="auto"/>
              <w:ind w:leftChars="-30" w:left="-63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页面自动弹出示波器窗口，</w:t>
            </w:r>
            <w:r w:rsidR="00D85E04">
              <w:rPr>
                <w:rFonts w:ascii="等线" w:eastAsia="等线" w:hAnsi="等线" w:hint="eastAsia"/>
                <w:szCs w:val="21"/>
              </w:rPr>
              <w:t>初始时c</w:t>
            </w:r>
            <w:r w:rsidR="00D85E04">
              <w:rPr>
                <w:rFonts w:ascii="等线" w:eastAsia="等线" w:hAnsi="等线"/>
                <w:szCs w:val="21"/>
              </w:rPr>
              <w:t>hannelC</w:t>
            </w:r>
            <w:r w:rsidR="00D85E04">
              <w:rPr>
                <w:rFonts w:ascii="等线" w:eastAsia="等线" w:hAnsi="等线" w:hint="eastAsia"/>
                <w:szCs w:val="21"/>
              </w:rPr>
              <w:t>的方波形状较密。</w:t>
            </w:r>
            <w:r>
              <w:rPr>
                <w:rFonts w:ascii="等线" w:eastAsia="等线" w:hAnsi="等线" w:hint="eastAsia"/>
                <w:szCs w:val="21"/>
              </w:rPr>
              <w:t>调</w:t>
            </w:r>
            <w:r w:rsidR="00030F72">
              <w:rPr>
                <w:rFonts w:ascii="等线" w:eastAsia="等线" w:hAnsi="等线" w:hint="eastAsia"/>
                <w:szCs w:val="21"/>
              </w:rPr>
              <w:t>整时间格子的分度值</w:t>
            </w:r>
            <w:r w:rsidR="00D85E04">
              <w:rPr>
                <w:rFonts w:ascii="等线" w:eastAsia="等线" w:hAnsi="等线" w:hint="eastAsia"/>
                <w:szCs w:val="21"/>
              </w:rPr>
              <w:t>，</w:t>
            </w:r>
            <w:r w:rsidR="00C22841">
              <w:rPr>
                <w:rFonts w:ascii="等线" w:eastAsia="等线" w:hAnsi="等线" w:hint="eastAsia"/>
                <w:szCs w:val="21"/>
              </w:rPr>
              <w:t>我们发现c</w:t>
            </w:r>
            <w:r w:rsidR="00C22841">
              <w:rPr>
                <w:rFonts w:ascii="等线" w:eastAsia="等线" w:hAnsi="等线"/>
                <w:szCs w:val="21"/>
              </w:rPr>
              <w:t>hannelA(</w:t>
            </w:r>
            <w:r w:rsidR="00C22841">
              <w:rPr>
                <w:rFonts w:ascii="等线" w:eastAsia="等线" w:hAnsi="等线" w:hint="eastAsia"/>
                <w:szCs w:val="21"/>
              </w:rPr>
              <w:t>也即是8253的C</w:t>
            </w:r>
            <w:r w:rsidR="00C22841">
              <w:rPr>
                <w:rFonts w:ascii="等线" w:eastAsia="等线" w:hAnsi="等线"/>
                <w:szCs w:val="21"/>
              </w:rPr>
              <w:t>NT0</w:t>
            </w:r>
            <w:r w:rsidR="00C22841">
              <w:rPr>
                <w:rFonts w:ascii="等线" w:eastAsia="等线" w:hAnsi="等线" w:hint="eastAsia"/>
                <w:szCs w:val="21"/>
              </w:rPr>
              <w:t>的输出端)</w:t>
            </w:r>
            <w:r w:rsidR="00B63AFC">
              <w:rPr>
                <w:rFonts w:ascii="等线" w:eastAsia="等线" w:hAnsi="等线" w:hint="eastAsia"/>
                <w:szCs w:val="21"/>
              </w:rPr>
              <w:t>周期较大，而channelC（也即是8</w:t>
            </w:r>
            <w:r w:rsidR="00B63AFC">
              <w:rPr>
                <w:rFonts w:ascii="等线" w:eastAsia="等线" w:hAnsi="等线"/>
                <w:szCs w:val="21"/>
              </w:rPr>
              <w:t>253</w:t>
            </w:r>
            <w:r w:rsidR="00B63AFC">
              <w:rPr>
                <w:rFonts w:ascii="等线" w:eastAsia="等线" w:hAnsi="等线" w:hint="eastAsia"/>
                <w:szCs w:val="21"/>
              </w:rPr>
              <w:t>的C</w:t>
            </w:r>
            <w:r w:rsidR="00B63AFC">
              <w:rPr>
                <w:rFonts w:ascii="等线" w:eastAsia="等线" w:hAnsi="等线"/>
                <w:szCs w:val="21"/>
              </w:rPr>
              <w:t>NT2</w:t>
            </w:r>
            <w:r w:rsidR="00B63AFC">
              <w:rPr>
                <w:rFonts w:ascii="等线" w:eastAsia="等线" w:hAnsi="等线" w:hint="eastAsia"/>
                <w:szCs w:val="21"/>
              </w:rPr>
              <w:t>的输出端）周期较小。</w:t>
            </w:r>
            <w:r w:rsidR="00A703CB">
              <w:rPr>
                <w:rFonts w:ascii="等线" w:eastAsia="等线" w:hAnsi="等线" w:hint="eastAsia"/>
                <w:szCs w:val="21"/>
              </w:rPr>
              <w:t>下图展示了仿真至0</w:t>
            </w:r>
            <w:r w:rsidR="00A703CB">
              <w:rPr>
                <w:rFonts w:ascii="等线" w:eastAsia="等线" w:hAnsi="等线"/>
                <w:szCs w:val="21"/>
              </w:rPr>
              <w:t>.2</w:t>
            </w:r>
            <w:r w:rsidR="00A703CB">
              <w:rPr>
                <w:rFonts w:ascii="等线" w:eastAsia="等线" w:hAnsi="等线" w:hint="eastAsia"/>
                <w:szCs w:val="21"/>
              </w:rPr>
              <w:t>s左右时的O</w:t>
            </w:r>
            <w:r w:rsidR="00A703CB">
              <w:rPr>
                <w:rFonts w:ascii="等线" w:eastAsia="等线" w:hAnsi="等线"/>
                <w:szCs w:val="21"/>
              </w:rPr>
              <w:t>UT2</w:t>
            </w:r>
            <w:r w:rsidR="00A703CB">
              <w:rPr>
                <w:rFonts w:ascii="等线" w:eastAsia="等线" w:hAnsi="等线" w:hint="eastAsia"/>
                <w:szCs w:val="21"/>
              </w:rPr>
              <w:t>端的波形。</w:t>
            </w:r>
          </w:p>
          <w:p w14:paraId="11C47D2A" w14:textId="77777777" w:rsidR="00311B47" w:rsidRPr="00A86595" w:rsidRDefault="00A703CB" w:rsidP="00311B47">
            <w:pPr>
              <w:keepNext/>
              <w:widowControl/>
              <w:jc w:val="center"/>
              <w:rPr>
                <w:rFonts w:ascii="等线" w:eastAsia="等线" w:hAnsi="等线"/>
                <w:szCs w:val="21"/>
              </w:rPr>
            </w:pPr>
            <w:r w:rsidRPr="00A86595">
              <w:rPr>
                <w:rFonts w:ascii="等线" w:eastAsia="等线" w:hAnsi="等线"/>
                <w:noProof/>
                <w:szCs w:val="21"/>
              </w:rPr>
              <w:lastRenderedPageBreak/>
              <w:drawing>
                <wp:inline distT="0" distB="0" distL="0" distR="0" wp14:anchorId="0BA8A75D" wp14:editId="7EDB6B6B">
                  <wp:extent cx="4569996" cy="326302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652" cy="328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29456B" w14:textId="1D1CA5FA" w:rsidR="00A703CB" w:rsidRPr="00A86595" w:rsidRDefault="00311B47" w:rsidP="00311B47">
            <w:pPr>
              <w:pStyle w:val="aa"/>
              <w:jc w:val="center"/>
              <w:rPr>
                <w:rFonts w:ascii="等线" w:eastAsia="等线" w:hAnsi="等线" w:cs="Times New Roman"/>
                <w:sz w:val="21"/>
                <w:szCs w:val="21"/>
              </w:rPr>
            </w:pP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t xml:space="preserve">Figure </w: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begin"/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instrText xml:space="preserve"> SEQ Figure \* ARABIC </w:instrTex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separate"/>
            </w:r>
            <w:r w:rsidR="0029096C">
              <w:rPr>
                <w:rFonts w:ascii="等线" w:eastAsia="等线" w:hAnsi="等线" w:cs="Times New Roman"/>
                <w:noProof/>
                <w:sz w:val="21"/>
                <w:szCs w:val="21"/>
              </w:rPr>
              <w:t>8</w: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end"/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t xml:space="preserve"> OUT2</w:t>
            </w:r>
            <w:r w:rsidRPr="00A86595">
              <w:rPr>
                <w:rFonts w:ascii="等线" w:eastAsia="等线" w:hAnsi="等线" w:cs="Times New Roman" w:hint="eastAsia"/>
                <w:sz w:val="21"/>
                <w:szCs w:val="21"/>
              </w:rPr>
              <w:t>端的波形</w:t>
            </w:r>
          </w:p>
          <w:p w14:paraId="6186F1F5" w14:textId="621D8D39" w:rsidR="00311B47" w:rsidRPr="00A86595" w:rsidRDefault="002C1CAE" w:rsidP="009422D6">
            <w:pPr>
              <w:spacing w:line="360" w:lineRule="auto"/>
              <w:ind w:leftChars="-30" w:left="-63"/>
              <w:rPr>
                <w:rFonts w:ascii="等线" w:eastAsia="等线" w:hAnsi="等线"/>
                <w:szCs w:val="21"/>
              </w:rPr>
            </w:pPr>
            <w:r w:rsidRPr="00A86595">
              <w:rPr>
                <w:rFonts w:ascii="等线" w:eastAsia="等线" w:hAnsi="等线" w:hint="eastAsia"/>
                <w:szCs w:val="21"/>
              </w:rPr>
              <w:t>根据游标信息（上图仅展示了一个游标），</w:t>
            </w:r>
            <w:r w:rsidR="007475F0" w:rsidRPr="00A86595">
              <w:rPr>
                <w:rFonts w:ascii="等线" w:eastAsia="等线" w:hAnsi="等线" w:hint="eastAsia"/>
                <w:szCs w:val="21"/>
              </w:rPr>
              <w:t>以及时间刻度的内容。</w:t>
            </w:r>
            <w:r w:rsidR="00E73F31" w:rsidRPr="00A86595">
              <w:rPr>
                <w:rFonts w:ascii="等线" w:eastAsia="等线" w:hAnsi="等线" w:hint="eastAsia"/>
                <w:szCs w:val="21"/>
              </w:rPr>
              <w:t>可以读出方波信号单周期约为</w:t>
            </w:r>
            <w:r w:rsidR="0097223D" w:rsidRPr="00A86595">
              <w:rPr>
                <w:rFonts w:ascii="等线" w:eastAsia="等线" w:hAnsi="等线" w:hint="eastAsia"/>
                <w:szCs w:val="21"/>
              </w:rPr>
              <w:t>53</w:t>
            </w:r>
            <m:oMath>
              <m:r>
                <w:rPr>
                  <w:rFonts w:ascii="Cambria Math" w:eastAsia="等线" w:hAnsi="Cambria Math"/>
                  <w:szCs w:val="21"/>
                </w:rPr>
                <m:t>μs</m:t>
              </m:r>
            </m:oMath>
            <w:r w:rsidR="00364E79" w:rsidRPr="00A86595">
              <w:rPr>
                <w:rFonts w:ascii="等线" w:eastAsia="等线" w:hAnsi="等线" w:hint="eastAsia"/>
                <w:szCs w:val="21"/>
              </w:rPr>
              <w:t>。</w:t>
            </w:r>
            <w:r w:rsidR="0002553F" w:rsidRPr="00A86595">
              <w:rPr>
                <w:rFonts w:ascii="等线" w:eastAsia="等线" w:hAnsi="等线" w:hint="eastAsia"/>
                <w:szCs w:val="21"/>
              </w:rPr>
              <w:t>计算周期约为18.</w:t>
            </w:r>
            <w:r w:rsidR="00266F0A" w:rsidRPr="00A86595">
              <w:rPr>
                <w:rFonts w:ascii="等线" w:eastAsia="等线" w:hAnsi="等线" w:hint="eastAsia"/>
                <w:szCs w:val="21"/>
              </w:rPr>
              <w:t>867</w:t>
            </w:r>
            <w:r w:rsidR="0002553F" w:rsidRPr="00A86595">
              <w:rPr>
                <w:rFonts w:ascii="等线" w:eastAsia="等线" w:hAnsi="等线"/>
                <w:szCs w:val="21"/>
              </w:rPr>
              <w:t>kHz</w:t>
            </w:r>
            <w:r w:rsidR="001B2471" w:rsidRPr="00A86595">
              <w:rPr>
                <w:rFonts w:ascii="等线" w:eastAsia="等线" w:hAnsi="等线" w:hint="eastAsia"/>
                <w:szCs w:val="21"/>
              </w:rPr>
              <w:t>。</w:t>
            </w:r>
            <w:r w:rsidR="007A0DF5" w:rsidRPr="00A86595">
              <w:rPr>
                <w:rFonts w:ascii="等线" w:eastAsia="等线" w:hAnsi="等线" w:hint="eastAsia"/>
                <w:szCs w:val="21"/>
              </w:rPr>
              <w:t>与理论上的频率（对1.8432</w:t>
            </w:r>
            <w:r w:rsidR="007A0DF5" w:rsidRPr="00A86595">
              <w:rPr>
                <w:rFonts w:ascii="等线" w:eastAsia="等线" w:hAnsi="等线"/>
                <w:szCs w:val="21"/>
              </w:rPr>
              <w:t>MHz</w:t>
            </w:r>
            <w:r w:rsidR="007A0DF5" w:rsidRPr="00A86595">
              <w:rPr>
                <w:rFonts w:ascii="等线" w:eastAsia="等线" w:hAnsi="等线" w:hint="eastAsia"/>
                <w:szCs w:val="21"/>
              </w:rPr>
              <w:t>进行100分频）18.432</w:t>
            </w:r>
            <w:r w:rsidR="007A0DF5" w:rsidRPr="00A86595">
              <w:rPr>
                <w:rFonts w:ascii="等线" w:eastAsia="等线" w:hAnsi="等线"/>
                <w:szCs w:val="21"/>
              </w:rPr>
              <w:t>kHz</w:t>
            </w:r>
            <w:r w:rsidR="007A0DF5" w:rsidRPr="00A86595">
              <w:rPr>
                <w:rFonts w:ascii="等线" w:eastAsia="等线" w:hAnsi="等线" w:hint="eastAsia"/>
                <w:szCs w:val="21"/>
              </w:rPr>
              <w:t>是相当接近的。</w:t>
            </w:r>
          </w:p>
          <w:p w14:paraId="22BFB154" w14:textId="3A8926E9" w:rsidR="005F7065" w:rsidRPr="00A86595" w:rsidRDefault="005F7065" w:rsidP="009422D6">
            <w:pPr>
              <w:spacing w:line="360" w:lineRule="auto"/>
              <w:ind w:leftChars="-30" w:left="-63"/>
              <w:rPr>
                <w:rFonts w:ascii="等线" w:eastAsia="等线" w:hAnsi="等线"/>
                <w:szCs w:val="21"/>
              </w:rPr>
            </w:pPr>
            <w:r w:rsidRPr="00A86595">
              <w:rPr>
                <w:rFonts w:ascii="等线" w:eastAsia="等线" w:hAnsi="等线" w:hint="eastAsia"/>
                <w:szCs w:val="21"/>
              </w:rPr>
              <w:t>然后我们来</w:t>
            </w:r>
            <w:r w:rsidR="00CD25CA" w:rsidRPr="00A86595">
              <w:rPr>
                <w:rFonts w:ascii="等线" w:eastAsia="等线" w:hAnsi="等线" w:hint="eastAsia"/>
                <w:szCs w:val="21"/>
              </w:rPr>
              <w:t>考察示波器的c</w:t>
            </w:r>
            <w:r w:rsidR="00CD25CA" w:rsidRPr="00A86595">
              <w:rPr>
                <w:rFonts w:ascii="等线" w:eastAsia="等线" w:hAnsi="等线"/>
                <w:szCs w:val="21"/>
              </w:rPr>
              <w:t>hannel</w:t>
            </w:r>
            <w:r w:rsidR="00CD25CA" w:rsidRPr="00A86595">
              <w:rPr>
                <w:rFonts w:ascii="等线" w:eastAsia="等线" w:hAnsi="等线" w:hint="eastAsia"/>
                <w:szCs w:val="21"/>
              </w:rPr>
              <w:t>A即计数器C</w:t>
            </w:r>
            <w:r w:rsidR="00CD25CA" w:rsidRPr="00A86595">
              <w:rPr>
                <w:rFonts w:ascii="等线" w:eastAsia="等线" w:hAnsi="等线"/>
                <w:szCs w:val="21"/>
              </w:rPr>
              <w:t>NT0</w:t>
            </w:r>
            <w:r w:rsidR="00CD25CA" w:rsidRPr="00A86595">
              <w:rPr>
                <w:rFonts w:ascii="等线" w:eastAsia="等线" w:hAnsi="等线" w:hint="eastAsia"/>
                <w:szCs w:val="21"/>
              </w:rPr>
              <w:t>的输出端的周期，</w:t>
            </w:r>
            <w:r w:rsidR="00C049AE" w:rsidRPr="00A86595">
              <w:rPr>
                <w:rFonts w:ascii="等线" w:eastAsia="等线" w:hAnsi="等线" w:hint="eastAsia"/>
                <w:szCs w:val="21"/>
              </w:rPr>
              <w:t>从理论上讲，C</w:t>
            </w:r>
            <w:r w:rsidR="00C049AE" w:rsidRPr="00A86595">
              <w:rPr>
                <w:rFonts w:ascii="等线" w:eastAsia="等线" w:hAnsi="等线"/>
                <w:szCs w:val="21"/>
              </w:rPr>
              <w:t>NT0</w:t>
            </w:r>
            <w:r w:rsidR="00C049AE" w:rsidRPr="00A86595">
              <w:rPr>
                <w:rFonts w:ascii="等线" w:eastAsia="等线" w:hAnsi="等线" w:hint="eastAsia"/>
                <w:szCs w:val="21"/>
              </w:rPr>
              <w:t>与C</w:t>
            </w:r>
            <w:r w:rsidR="00C049AE" w:rsidRPr="00A86595">
              <w:rPr>
                <w:rFonts w:ascii="等线" w:eastAsia="等线" w:hAnsi="等线"/>
                <w:szCs w:val="21"/>
              </w:rPr>
              <w:t>NT2</w:t>
            </w:r>
            <w:r w:rsidR="00C049AE" w:rsidRPr="00A86595">
              <w:rPr>
                <w:rFonts w:ascii="等线" w:eastAsia="等线" w:hAnsi="等线" w:hint="eastAsia"/>
                <w:szCs w:val="21"/>
              </w:rPr>
              <w:t>相独立，O</w:t>
            </w:r>
            <w:r w:rsidR="00C049AE" w:rsidRPr="00A86595">
              <w:rPr>
                <w:rFonts w:ascii="等线" w:eastAsia="等线" w:hAnsi="等线"/>
                <w:szCs w:val="21"/>
              </w:rPr>
              <w:t>UT0</w:t>
            </w:r>
            <w:r w:rsidR="00C049AE" w:rsidRPr="00A86595">
              <w:rPr>
                <w:rFonts w:ascii="等线" w:eastAsia="等线" w:hAnsi="等线" w:hint="eastAsia"/>
                <w:szCs w:val="21"/>
              </w:rPr>
              <w:t>应当是C</w:t>
            </w:r>
            <w:r w:rsidR="00C049AE" w:rsidRPr="00A86595">
              <w:rPr>
                <w:rFonts w:ascii="等线" w:eastAsia="等线" w:hAnsi="等线"/>
                <w:szCs w:val="21"/>
              </w:rPr>
              <w:t>LK0</w:t>
            </w:r>
            <w:r w:rsidR="00C049AE" w:rsidRPr="00A86595">
              <w:rPr>
                <w:rFonts w:ascii="等线" w:eastAsia="等线" w:hAnsi="等线" w:hint="eastAsia"/>
                <w:szCs w:val="21"/>
              </w:rPr>
              <w:t>也即O</w:t>
            </w:r>
            <w:r w:rsidR="00C049AE" w:rsidRPr="00A86595">
              <w:rPr>
                <w:rFonts w:ascii="等线" w:eastAsia="等线" w:hAnsi="等线"/>
                <w:szCs w:val="21"/>
              </w:rPr>
              <w:t>UT2</w:t>
            </w:r>
            <w:r w:rsidR="00C049AE" w:rsidRPr="00A86595">
              <w:rPr>
                <w:rFonts w:ascii="等线" w:eastAsia="等线" w:hAnsi="等线" w:hint="eastAsia"/>
                <w:szCs w:val="21"/>
              </w:rPr>
              <w:t>的18432分频，对应于输出一个</w:t>
            </w:r>
            <w:r w:rsidR="00E4267E" w:rsidRPr="00A86595">
              <w:rPr>
                <w:rFonts w:ascii="等线" w:eastAsia="等线" w:hAnsi="等线" w:hint="eastAsia"/>
                <w:szCs w:val="21"/>
              </w:rPr>
              <w:t>周期为1</w:t>
            </w:r>
            <w:r w:rsidR="00E4267E" w:rsidRPr="00A86595">
              <w:rPr>
                <w:rFonts w:ascii="等线" w:eastAsia="等线" w:hAnsi="等线"/>
                <w:szCs w:val="21"/>
              </w:rPr>
              <w:t>s</w:t>
            </w:r>
            <w:r w:rsidR="00E4267E" w:rsidRPr="00A86595">
              <w:rPr>
                <w:rFonts w:ascii="等线" w:eastAsia="等线" w:hAnsi="等线" w:hint="eastAsia"/>
                <w:szCs w:val="21"/>
              </w:rPr>
              <w:t>的方波信号</w:t>
            </w:r>
            <w:r w:rsidR="003371D7" w:rsidRPr="00A86595">
              <w:rPr>
                <w:rFonts w:ascii="等线" w:eastAsia="等线" w:hAnsi="等线" w:hint="eastAsia"/>
                <w:szCs w:val="21"/>
              </w:rPr>
              <w:t>，或者更具体来讲，在0</w:t>
            </w:r>
            <w:r w:rsidR="003371D7" w:rsidRPr="00A86595">
              <w:rPr>
                <w:rFonts w:ascii="等线" w:eastAsia="等线" w:hAnsi="等线"/>
                <w:szCs w:val="21"/>
              </w:rPr>
              <w:t>.5</w:t>
            </w:r>
            <w:r w:rsidR="003371D7" w:rsidRPr="00A86595">
              <w:rPr>
                <w:rFonts w:ascii="等线" w:eastAsia="等线" w:hAnsi="等线" w:hint="eastAsia"/>
                <w:szCs w:val="21"/>
              </w:rPr>
              <w:t>s左右应当有一个由高至低的跳变</w:t>
            </w:r>
            <w:r w:rsidR="00E4267E" w:rsidRPr="00A86595">
              <w:rPr>
                <w:rFonts w:ascii="等线" w:eastAsia="等线" w:hAnsi="等线" w:hint="eastAsia"/>
                <w:szCs w:val="21"/>
              </w:rPr>
              <w:t>。</w:t>
            </w:r>
            <w:r w:rsidR="007979A3" w:rsidRPr="00A86595">
              <w:rPr>
                <w:rFonts w:ascii="等线" w:eastAsia="等线" w:hAnsi="等线" w:hint="eastAsia"/>
                <w:szCs w:val="21"/>
              </w:rPr>
              <w:t>在实际实验中，</w:t>
            </w:r>
            <w:r w:rsidR="005515D3" w:rsidRPr="00A86595">
              <w:rPr>
                <w:rFonts w:ascii="等线" w:eastAsia="等线" w:hAnsi="等线" w:hint="eastAsia"/>
                <w:szCs w:val="21"/>
              </w:rPr>
              <w:t>由于这里用的的时钟信号过高，所以</w:t>
            </w:r>
            <w:r w:rsidR="00312B87" w:rsidRPr="00A86595">
              <w:rPr>
                <w:rFonts w:ascii="等线" w:eastAsia="等线" w:hAnsi="等线" w:hint="eastAsia"/>
                <w:szCs w:val="21"/>
              </w:rPr>
              <w:t>总是会出现s</w:t>
            </w:r>
            <w:r w:rsidR="00312B87" w:rsidRPr="00A86595">
              <w:rPr>
                <w:rFonts w:ascii="等线" w:eastAsia="等线" w:hAnsi="等线"/>
                <w:szCs w:val="21"/>
              </w:rPr>
              <w:t>imulation not runing in real time</w:t>
            </w:r>
            <w:r w:rsidR="00312B87" w:rsidRPr="00A86595">
              <w:rPr>
                <w:rFonts w:ascii="等线" w:eastAsia="等线" w:hAnsi="等线" w:hint="eastAsia"/>
                <w:szCs w:val="21"/>
              </w:rPr>
              <w:t>的提示</w:t>
            </w:r>
          </w:p>
          <w:p w14:paraId="26135CF1" w14:textId="77777777" w:rsidR="00690401" w:rsidRPr="00A86595" w:rsidRDefault="006C2FF0" w:rsidP="00690401">
            <w:pPr>
              <w:keepNext/>
              <w:ind w:leftChars="172" w:left="361"/>
              <w:jc w:val="center"/>
              <w:rPr>
                <w:rFonts w:ascii="等线" w:eastAsia="等线" w:hAnsi="等线"/>
                <w:szCs w:val="21"/>
              </w:rPr>
            </w:pPr>
            <w:r w:rsidRPr="00A86595">
              <w:rPr>
                <w:rFonts w:ascii="等线" w:eastAsia="等线" w:hAnsi="等线"/>
                <w:noProof/>
                <w:szCs w:val="21"/>
              </w:rPr>
              <w:drawing>
                <wp:inline distT="0" distB="0" distL="0" distR="0" wp14:anchorId="3068C419" wp14:editId="3E37BC5D">
                  <wp:extent cx="3429297" cy="1272650"/>
                  <wp:effectExtent l="0" t="0" r="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97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9BCCF" w14:textId="02E32D4E" w:rsidR="006C2FF0" w:rsidRPr="00A86595" w:rsidRDefault="00690401" w:rsidP="00690401">
            <w:pPr>
              <w:pStyle w:val="aa"/>
              <w:jc w:val="center"/>
              <w:rPr>
                <w:rFonts w:ascii="等线" w:eastAsia="等线" w:hAnsi="等线" w:cs="Times New Roman"/>
                <w:sz w:val="21"/>
                <w:szCs w:val="21"/>
              </w:rPr>
            </w:pP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t xml:space="preserve">Figure </w: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begin"/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instrText xml:space="preserve"> SEQ Figure \* ARABIC </w:instrTex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separate"/>
            </w:r>
            <w:r w:rsidR="0029096C">
              <w:rPr>
                <w:rFonts w:ascii="等线" w:eastAsia="等线" w:hAnsi="等线" w:cs="Times New Roman"/>
                <w:noProof/>
                <w:sz w:val="21"/>
                <w:szCs w:val="21"/>
              </w:rPr>
              <w:t>9</w:t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fldChar w:fldCharType="end"/>
            </w:r>
            <w:r w:rsidRPr="00A86595">
              <w:rPr>
                <w:rFonts w:ascii="等线" w:eastAsia="等线" w:hAnsi="等线" w:cs="Times New Roman"/>
                <w:sz w:val="21"/>
                <w:szCs w:val="21"/>
              </w:rPr>
              <w:t xml:space="preserve"> </w:t>
            </w:r>
            <w:r w:rsidRPr="00A86595">
              <w:rPr>
                <w:rFonts w:ascii="等线" w:eastAsia="等线" w:hAnsi="等线" w:cs="Times New Roman" w:hint="eastAsia"/>
                <w:sz w:val="21"/>
                <w:szCs w:val="21"/>
              </w:rPr>
              <w:t>仿真过程中的提示信息</w:t>
            </w:r>
          </w:p>
          <w:p w14:paraId="3AA68F0A" w14:textId="77777777" w:rsidR="00FB3B86" w:rsidRPr="00A86595" w:rsidRDefault="00BE7A34" w:rsidP="009422D6">
            <w:pPr>
              <w:spacing w:line="360" w:lineRule="auto"/>
              <w:rPr>
                <w:rFonts w:ascii="等线" w:eastAsia="等线" w:hAnsi="等线"/>
                <w:szCs w:val="21"/>
              </w:rPr>
            </w:pPr>
            <w:r w:rsidRPr="00A86595">
              <w:rPr>
                <w:rFonts w:ascii="等线" w:eastAsia="等线" w:hAnsi="等线" w:hint="eastAsia"/>
                <w:szCs w:val="21"/>
              </w:rPr>
              <w:t>这就会导致实践中</w:t>
            </w:r>
            <w:r w:rsidR="00FD55A1" w:rsidRPr="00A86595">
              <w:rPr>
                <w:rFonts w:ascii="等线" w:eastAsia="等线" w:hAnsi="等线" w:hint="eastAsia"/>
                <w:szCs w:val="21"/>
              </w:rPr>
              <w:t>很难仿真至</w:t>
            </w:r>
            <w:r w:rsidR="00A729FA" w:rsidRPr="00A86595">
              <w:rPr>
                <w:rFonts w:ascii="等线" w:eastAsia="等线" w:hAnsi="等线" w:hint="eastAsia"/>
                <w:szCs w:val="21"/>
              </w:rPr>
              <w:t>0.5</w:t>
            </w:r>
            <w:r w:rsidR="00A729FA" w:rsidRPr="00A86595">
              <w:rPr>
                <w:rFonts w:ascii="等线" w:eastAsia="等线" w:hAnsi="等线"/>
                <w:szCs w:val="21"/>
              </w:rPr>
              <w:t>s</w:t>
            </w:r>
            <w:r w:rsidR="00A729FA" w:rsidRPr="00A86595">
              <w:rPr>
                <w:rFonts w:ascii="等线" w:eastAsia="等线" w:hAnsi="等线" w:hint="eastAsia"/>
                <w:szCs w:val="21"/>
              </w:rPr>
              <w:t>之后并观察到其后的内容</w:t>
            </w:r>
            <w:r w:rsidR="00804679" w:rsidRPr="00A86595">
              <w:rPr>
                <w:rFonts w:ascii="等线" w:eastAsia="等线" w:hAnsi="等线" w:hint="eastAsia"/>
                <w:szCs w:val="21"/>
              </w:rPr>
              <w:t>（该线程往往会自动终结）</w:t>
            </w:r>
            <w:r w:rsidR="00A729FA" w:rsidRPr="00A86595">
              <w:rPr>
                <w:rFonts w:ascii="等线" w:eastAsia="等线" w:hAnsi="等线" w:hint="eastAsia"/>
                <w:szCs w:val="21"/>
              </w:rPr>
              <w:t>，</w:t>
            </w:r>
            <w:r w:rsidR="00804679" w:rsidRPr="00A86595">
              <w:rPr>
                <w:rFonts w:ascii="等线" w:eastAsia="等线" w:hAnsi="等线" w:hint="eastAsia"/>
                <w:szCs w:val="21"/>
              </w:rPr>
              <w:t>所以不易看到</w:t>
            </w:r>
            <w:r w:rsidR="00EC3959" w:rsidRPr="00A86595">
              <w:rPr>
                <w:rFonts w:ascii="等线" w:eastAsia="等线" w:hAnsi="等线" w:hint="eastAsia"/>
                <w:szCs w:val="21"/>
              </w:rPr>
              <w:t>0.5s左右时段的</w:t>
            </w:r>
            <w:r w:rsidR="00EC3959" w:rsidRPr="00A86595">
              <w:rPr>
                <w:rFonts w:ascii="等线" w:eastAsia="等线" w:hAnsi="等线"/>
                <w:szCs w:val="21"/>
              </w:rPr>
              <w:t>OUT0</w:t>
            </w:r>
            <w:r w:rsidR="00EC3959" w:rsidRPr="00A86595">
              <w:rPr>
                <w:rFonts w:ascii="等线" w:eastAsia="等线" w:hAnsi="等线" w:hint="eastAsia"/>
                <w:szCs w:val="21"/>
              </w:rPr>
              <w:t>端的由高至低的</w:t>
            </w:r>
            <w:r w:rsidR="003371D7" w:rsidRPr="00A86595">
              <w:rPr>
                <w:rFonts w:ascii="等线" w:eastAsia="等线" w:hAnsi="等线" w:hint="eastAsia"/>
                <w:szCs w:val="21"/>
              </w:rPr>
              <w:t>跳变。</w:t>
            </w:r>
            <w:r w:rsidR="00FB3B86">
              <w:rPr>
                <w:rFonts w:ascii="等线" w:eastAsia="等线" w:hAnsi="等线" w:hint="eastAsia"/>
                <w:szCs w:val="21"/>
              </w:rPr>
              <w:t>。经过多次实验，可以观察到此次跳变。</w:t>
            </w:r>
          </w:p>
          <w:p w14:paraId="01E4B06A" w14:textId="2019687F" w:rsidR="00B9585F" w:rsidRPr="00A86595" w:rsidRDefault="00FB3B86" w:rsidP="009422D6">
            <w:pPr>
              <w:spacing w:line="360" w:lineRule="auto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此外，还可以</w:t>
            </w:r>
            <w:r w:rsidR="005B312A" w:rsidRPr="00A86595">
              <w:rPr>
                <w:rFonts w:ascii="等线" w:eastAsia="等线" w:hAnsi="等线" w:hint="eastAsia"/>
                <w:szCs w:val="21"/>
              </w:rPr>
              <w:t>我们修改C</w:t>
            </w:r>
            <w:r w:rsidR="005B312A" w:rsidRPr="00A86595">
              <w:rPr>
                <w:rFonts w:ascii="等线" w:eastAsia="等线" w:hAnsi="等线"/>
                <w:szCs w:val="21"/>
              </w:rPr>
              <w:t>NT0</w:t>
            </w:r>
            <w:r w:rsidR="005B312A" w:rsidRPr="00A86595">
              <w:rPr>
                <w:rFonts w:ascii="等线" w:eastAsia="等线" w:hAnsi="等线" w:hint="eastAsia"/>
                <w:szCs w:val="21"/>
              </w:rPr>
              <w:t>计数寄存器中的初值为</w:t>
            </w:r>
            <w:r>
              <w:rPr>
                <w:rFonts w:ascii="等线" w:eastAsia="等线" w:hAnsi="等线" w:hint="eastAsia"/>
                <w:szCs w:val="21"/>
              </w:rPr>
              <w:t>更小的数字如</w:t>
            </w:r>
            <w:r w:rsidR="005B312A" w:rsidRPr="00A86595">
              <w:rPr>
                <w:rFonts w:ascii="等线" w:eastAsia="等线" w:hAnsi="等线" w:hint="eastAsia"/>
                <w:szCs w:val="21"/>
              </w:rPr>
              <w:t>1</w:t>
            </w:r>
            <w:r w:rsidR="008C4BE9">
              <w:rPr>
                <w:rFonts w:ascii="等线" w:eastAsia="等线" w:hAnsi="等线" w:hint="eastAsia"/>
                <w:szCs w:val="21"/>
              </w:rPr>
              <w:t>000</w:t>
            </w:r>
            <w:r>
              <w:rPr>
                <w:rFonts w:ascii="等线" w:eastAsia="等线" w:hAnsi="等线" w:hint="eastAsia"/>
                <w:szCs w:val="21"/>
              </w:rPr>
              <w:t>等。</w:t>
            </w:r>
          </w:p>
          <w:p w14:paraId="5A5D5E26" w14:textId="77777777" w:rsidR="00582DC3" w:rsidRDefault="00582DC3" w:rsidP="00BE7A34">
            <w:pPr>
              <w:ind w:leftChars="172" w:left="361"/>
            </w:pPr>
          </w:p>
          <w:p w14:paraId="71546FA1" w14:textId="65BB4117" w:rsidR="00283D6B" w:rsidRPr="00690401" w:rsidRDefault="00B809B4" w:rsidP="007C7624">
            <w:pPr>
              <w:ind w:leftChars="-30" w:left="-63"/>
              <w:jc w:val="center"/>
            </w:pPr>
            <w:r w:rsidRPr="00B809B4">
              <w:rPr>
                <w:noProof/>
              </w:rPr>
              <w:lastRenderedPageBreak/>
              <w:drawing>
                <wp:inline distT="0" distB="0" distL="0" distR="0" wp14:anchorId="5BBCFE3F" wp14:editId="2553FE4E">
                  <wp:extent cx="4215270" cy="2795905"/>
                  <wp:effectExtent l="0" t="0" r="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802" cy="2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1356F" w14:textId="77777777" w:rsidR="003204F1" w:rsidRDefault="008E1860" w:rsidP="003204F1">
            <w:pPr>
              <w:keepNext/>
              <w:ind w:leftChars="-30" w:left="-63"/>
              <w:jc w:val="center"/>
            </w:pPr>
            <w:r>
              <w:rPr>
                <w:iCs/>
                <w:noProof/>
              </w:rPr>
              <w:drawing>
                <wp:inline distT="0" distB="0" distL="0" distR="0" wp14:anchorId="6EB0FE42" wp14:editId="4495BA9D">
                  <wp:extent cx="4214495" cy="2743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495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B300" w14:textId="2BD7093C" w:rsidR="008E1860" w:rsidRDefault="003204F1" w:rsidP="003204F1">
            <w:pPr>
              <w:pStyle w:val="aa"/>
              <w:jc w:val="center"/>
              <w:rPr>
                <w:iCs/>
              </w:rPr>
            </w:pPr>
            <w:r>
              <w:t xml:space="preserve">Figure </w:t>
            </w:r>
            <w:fldSimple w:instr=" SEQ Figure \* ARABIC ">
              <w:r w:rsidR="0029096C">
                <w:rPr>
                  <w:noProof/>
                </w:rPr>
                <w:t>10</w:t>
              </w:r>
            </w:fldSimple>
            <w:r>
              <w:t xml:space="preserve"> </w:t>
            </w:r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>C</w:t>
            </w:r>
            <w:r>
              <w:t>NT0</w:t>
            </w:r>
            <w:r>
              <w:rPr>
                <w:rFonts w:hint="eastAsia"/>
              </w:rPr>
              <w:t>的计数初值为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的某时刻实验结果</w:t>
            </w:r>
          </w:p>
          <w:p w14:paraId="20FC4D29" w14:textId="7E18D156" w:rsidR="0057714E" w:rsidRPr="00BD4AA2" w:rsidRDefault="00B809B4" w:rsidP="009422D6">
            <w:pPr>
              <w:spacing w:line="360" w:lineRule="auto"/>
              <w:ind w:leftChars="-30" w:left="-63"/>
              <w:rPr>
                <w:rFonts w:ascii="等线" w:eastAsia="等线" w:hAnsi="等线"/>
                <w:szCs w:val="21"/>
              </w:rPr>
            </w:pPr>
            <w:r w:rsidRPr="003D5DB4">
              <w:rPr>
                <w:rFonts w:ascii="等线" w:eastAsia="等线" w:hAnsi="等线" w:hint="eastAsia"/>
                <w:szCs w:val="21"/>
              </w:rPr>
              <w:t>上图是将</w:t>
            </w:r>
            <w:r w:rsidR="008C4BE9" w:rsidRPr="003D5DB4">
              <w:rPr>
                <w:rFonts w:ascii="等线" w:eastAsia="等线" w:hAnsi="等线" w:hint="eastAsia"/>
                <w:szCs w:val="21"/>
              </w:rPr>
              <w:t>C</w:t>
            </w:r>
            <w:r w:rsidR="008C4BE9" w:rsidRPr="003D5DB4">
              <w:rPr>
                <w:rFonts w:ascii="等线" w:eastAsia="等线" w:hAnsi="等线"/>
                <w:szCs w:val="21"/>
              </w:rPr>
              <w:t>NT0</w:t>
            </w:r>
            <w:r w:rsidR="008C4BE9" w:rsidRPr="003D5DB4">
              <w:rPr>
                <w:rFonts w:ascii="等线" w:eastAsia="等线" w:hAnsi="等线" w:hint="eastAsia"/>
                <w:szCs w:val="21"/>
              </w:rPr>
              <w:t>的计数初值为1</w:t>
            </w:r>
            <w:r w:rsidR="008C4BE9" w:rsidRPr="003D5DB4">
              <w:rPr>
                <w:rFonts w:ascii="等线" w:eastAsia="等线" w:hAnsi="等线"/>
                <w:szCs w:val="21"/>
              </w:rPr>
              <w:t>000</w:t>
            </w:r>
            <w:r w:rsidR="008C4BE9" w:rsidRPr="003D5DB4">
              <w:rPr>
                <w:rFonts w:ascii="等线" w:eastAsia="等线" w:hAnsi="等线" w:hint="eastAsia"/>
                <w:szCs w:val="21"/>
              </w:rPr>
              <w:t>后的</w:t>
            </w:r>
            <w:r w:rsidR="00BC6427" w:rsidRPr="003D5DB4">
              <w:rPr>
                <w:rFonts w:ascii="等线" w:eastAsia="等线" w:hAnsi="等线" w:hint="eastAsia"/>
                <w:szCs w:val="21"/>
              </w:rPr>
              <w:t>结果，在</w:t>
            </w:r>
            <m:oMath>
              <m:r>
                <m:rPr>
                  <m:sty m:val="p"/>
                </m:rPr>
                <w:rPr>
                  <w:rFonts w:ascii="Cambria Math" w:eastAsia="等线" w:hAnsi="Cambria Math" w:hint="eastAsia"/>
                  <w:szCs w:val="21"/>
                </w:rPr>
                <m:t>0.0835</m:t>
              </m:r>
              <m:r>
                <w:rPr>
                  <w:rFonts w:ascii="Cambria Math" w:eastAsia="等线" w:hAnsi="Cambria Math" w:hint="eastAsia"/>
                  <w:szCs w:val="21"/>
                </w:rPr>
                <m:t>s</m:t>
              </m:r>
              <m:r>
                <m:rPr>
                  <m:sty m:val="p"/>
                </m:rPr>
                <w:rPr>
                  <w:rFonts w:ascii="Cambria Math" w:eastAsia="等线" w:hAnsi="Cambria Math"/>
                  <w:szCs w:val="21"/>
                </w:rPr>
                <m:t>-2</m:t>
              </m:r>
              <m:r>
                <w:rPr>
                  <w:rFonts w:ascii="Cambria Math" w:eastAsia="等线" w:hAnsi="Cambria Math"/>
                  <w:szCs w:val="21"/>
                </w:rPr>
                <m:t>ms</m:t>
              </m:r>
              <m:r>
                <m:rPr>
                  <m:sty m:val="p"/>
                </m:rPr>
                <w:rPr>
                  <w:rFonts w:ascii="Cambria Math" w:eastAsia="等线" w:hAnsi="Cambria Math" w:hint="eastAsia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eastAsia="等线" w:hAnsi="Cambria Math"/>
                  <w:szCs w:val="21"/>
                </w:rPr>
                <m:t>81.5</m:t>
              </m:r>
              <m:r>
                <w:rPr>
                  <w:rFonts w:ascii="Cambria Math" w:eastAsia="等线" w:hAnsi="Cambria Math" w:hint="eastAsia"/>
                  <w:szCs w:val="21"/>
                </w:rPr>
                <m:t>ms</m:t>
              </m:r>
            </m:oMath>
            <w:r w:rsidR="00A240C4" w:rsidRPr="003D5DB4">
              <w:rPr>
                <w:rFonts w:ascii="等线" w:eastAsia="等线" w:hAnsi="等线" w:hint="eastAsia"/>
                <w:szCs w:val="21"/>
              </w:rPr>
              <w:t>（2</w:t>
            </w:r>
            <w:r w:rsidR="00A240C4" w:rsidRPr="003D5DB4">
              <w:rPr>
                <w:rFonts w:ascii="等线" w:eastAsia="等线" w:hAnsi="等线"/>
                <w:szCs w:val="21"/>
              </w:rPr>
              <w:t>ms</w:t>
            </w:r>
            <w:r w:rsidR="00A240C4" w:rsidRPr="003D5DB4">
              <w:rPr>
                <w:rFonts w:ascii="等线" w:eastAsia="等线" w:hAnsi="等线" w:hint="eastAsia"/>
                <w:szCs w:val="21"/>
              </w:rPr>
              <w:t>的来由是通过对暂停处倒退所得）</w:t>
            </w:r>
            <w:r w:rsidR="006546F8" w:rsidRPr="003D5DB4">
              <w:rPr>
                <w:rFonts w:ascii="等线" w:eastAsia="等线" w:hAnsi="等线" w:hint="eastAsia"/>
                <w:szCs w:val="21"/>
              </w:rPr>
              <w:t>处</w:t>
            </w:r>
            <w:r w:rsidR="00BC6427" w:rsidRPr="003D5DB4">
              <w:rPr>
                <w:rFonts w:ascii="等线" w:eastAsia="等线" w:hAnsi="等线" w:hint="eastAsia"/>
                <w:szCs w:val="21"/>
              </w:rPr>
              <w:t>观察到一处跳变。</w:t>
            </w:r>
            <w:r w:rsidR="00081555" w:rsidRPr="003D5DB4">
              <w:rPr>
                <w:rFonts w:ascii="等线" w:eastAsia="等线" w:hAnsi="等线" w:hint="eastAsia"/>
                <w:szCs w:val="21"/>
              </w:rPr>
              <w:t>根据理论计算，此时的单周期应为</w:t>
            </w:r>
            <m:oMath>
              <m:r>
                <m:rPr>
                  <m:sty m:val="p"/>
                </m:rPr>
                <w:rPr>
                  <w:rFonts w:ascii="Cambria Math" w:eastAsia="等线" w:hAnsi="Cambria Math" w:hint="eastAsia"/>
                  <w:szCs w:val="21"/>
                </w:rPr>
                <m:t>1</m:t>
              </m:r>
              <m:r>
                <m:rPr>
                  <m:sty m:val="p"/>
                </m:rPr>
                <w:rPr>
                  <w:rFonts w:ascii="Cambria Math" w:eastAsia="等线" w:hAnsi="Cambria Math"/>
                  <w:szCs w:val="21"/>
                </w:rPr>
                <m:t>÷18.432=0.0543</m:t>
              </m:r>
              <m:r>
                <w:rPr>
                  <w:rFonts w:ascii="Cambria Math" w:eastAsia="等线" w:hAnsi="Cambria Math" w:hint="eastAsia"/>
                  <w:szCs w:val="21"/>
                </w:rPr>
                <m:t>s</m:t>
              </m:r>
              <m:r>
                <m:rPr>
                  <m:sty m:val="p"/>
                </m:rPr>
                <w:rPr>
                  <w:rFonts w:ascii="Cambria Math" w:eastAsia="等线" w:hAnsi="Cambria Math"/>
                  <w:szCs w:val="21"/>
                </w:rPr>
                <m:t>=54.3</m:t>
              </m:r>
              <m:r>
                <w:rPr>
                  <w:rFonts w:ascii="Cambria Math" w:eastAsia="等线" w:hAnsi="Cambria Math"/>
                  <w:szCs w:val="21"/>
                </w:rPr>
                <m:t>ms</m:t>
              </m:r>
            </m:oMath>
            <w:r w:rsidR="00081555" w:rsidRPr="003D5DB4">
              <w:rPr>
                <w:rFonts w:ascii="等线" w:eastAsia="等线" w:hAnsi="等线" w:hint="eastAsia"/>
                <w:szCs w:val="21"/>
              </w:rPr>
              <w:t>。</w:t>
            </w:r>
            <w:r w:rsidR="00704E7A" w:rsidRPr="003D5DB4">
              <w:rPr>
                <w:rFonts w:ascii="等线" w:eastAsia="等线" w:hAnsi="等线" w:hint="eastAsia"/>
                <w:szCs w:val="21"/>
              </w:rPr>
              <w:t>由于</w:t>
            </w:r>
            <m:oMath>
              <m:r>
                <m:rPr>
                  <m:sty m:val="p"/>
                </m:rPr>
                <w:rPr>
                  <w:rFonts w:ascii="Cambria Math" w:eastAsia="等线" w:hAnsi="Cambria Math" w:hint="eastAsia"/>
                  <w:szCs w:val="21"/>
                </w:rPr>
                <m:t>81.5</m:t>
              </m:r>
              <m:r>
                <w:rPr>
                  <w:rFonts w:ascii="Cambria Math" w:eastAsia="等线" w:hAnsi="Cambria Math"/>
                  <w:szCs w:val="21"/>
                </w:rPr>
                <m:t>ms</m:t>
              </m:r>
              <m:r>
                <m:rPr>
                  <m:sty m:val="p"/>
                </m:rPr>
                <w:rPr>
                  <w:rFonts w:ascii="Cambria Math" w:eastAsia="等线" w:hAnsi="Cambria Math"/>
                  <w:szCs w:val="21"/>
                </w:rPr>
                <m:t>≈1.5×54.3</m:t>
              </m:r>
              <m:r>
                <w:rPr>
                  <w:rFonts w:ascii="Cambria Math" w:eastAsia="等线" w:hAnsi="Cambria Math"/>
                  <w:szCs w:val="21"/>
                </w:rPr>
                <m:t>ms</m:t>
              </m:r>
            </m:oMath>
            <w:r w:rsidR="00704E7A" w:rsidRPr="003D5DB4">
              <w:rPr>
                <w:rFonts w:ascii="等线" w:eastAsia="等线" w:hAnsi="等线" w:hint="eastAsia"/>
                <w:szCs w:val="21"/>
              </w:rPr>
              <w:t>。这就验证了我们的观点，同时</w:t>
            </w:r>
            <w:r w:rsidR="00B21F8D" w:rsidRPr="003D5DB4">
              <w:rPr>
                <w:rFonts w:ascii="等线" w:eastAsia="等线" w:hAnsi="等线" w:hint="eastAsia"/>
                <w:szCs w:val="21"/>
              </w:rPr>
              <w:t>还说明当8253工作在方式3下</w:t>
            </w:r>
            <w:r w:rsidR="007C7624" w:rsidRPr="003D5DB4">
              <w:rPr>
                <w:rFonts w:ascii="等线" w:eastAsia="等线" w:hAnsi="等线" w:hint="eastAsia"/>
                <w:szCs w:val="21"/>
              </w:rPr>
              <w:t>，方波周期是“先高后低”的</w:t>
            </w:r>
          </w:p>
          <w:p w14:paraId="323C2CF4" w14:textId="2A971966" w:rsidR="00EB6315" w:rsidRPr="00BD4AA2" w:rsidRDefault="00EB6315" w:rsidP="00C61614">
            <w:pPr>
              <w:spacing w:beforeLines="50" w:before="156" w:line="480" w:lineRule="exact"/>
              <w:ind w:leftChars="200" w:left="420"/>
              <w:rPr>
                <w:rFonts w:ascii="等线" w:eastAsia="等线" w:hAnsi="等线"/>
                <w:szCs w:val="21"/>
              </w:rPr>
            </w:pPr>
          </w:p>
          <w:p w14:paraId="74F29A72" w14:textId="75A850C5" w:rsidR="00325C59" w:rsidRPr="00325C59" w:rsidRDefault="00B302C6" w:rsidP="00325C59">
            <w:pPr>
              <w:spacing w:beforeLines="50" w:before="156" w:line="480" w:lineRule="exact"/>
              <w:ind w:leftChars="200" w:left="420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五</w:t>
            </w:r>
            <w:r w:rsidR="00325C59">
              <w:rPr>
                <w:rFonts w:eastAsia="黑体" w:hint="eastAsia"/>
                <w:sz w:val="32"/>
              </w:rPr>
              <w:t>、</w:t>
            </w:r>
            <w:r w:rsidR="00325C59" w:rsidRPr="00325C59">
              <w:rPr>
                <w:rFonts w:eastAsia="黑体" w:hint="eastAsia"/>
                <w:sz w:val="32"/>
              </w:rPr>
              <w:t>实验</w:t>
            </w:r>
            <w:r>
              <w:rPr>
                <w:rFonts w:eastAsia="黑体" w:hint="eastAsia"/>
                <w:sz w:val="32"/>
              </w:rPr>
              <w:t>分析与讨论、收获体会</w:t>
            </w:r>
          </w:p>
          <w:p w14:paraId="2F59C39E" w14:textId="77777777" w:rsidR="00B327A2" w:rsidRDefault="00B327A2" w:rsidP="0090290B">
            <w:pPr>
              <w:spacing w:beforeLines="50" w:before="156" w:line="480" w:lineRule="exact"/>
              <w:ind w:leftChars="200" w:left="420"/>
              <w:rPr>
                <w:rFonts w:ascii="宋体" w:hAnsi="宋体"/>
                <w:b/>
                <w:sz w:val="24"/>
              </w:rPr>
            </w:pPr>
          </w:p>
          <w:p w14:paraId="0C5C8537" w14:textId="2AD05BF1" w:rsidR="00EA0E5A" w:rsidRPr="006E1800" w:rsidRDefault="00EA0E5A" w:rsidP="0090290B">
            <w:pPr>
              <w:spacing w:beforeLines="50" w:before="156" w:line="480" w:lineRule="exact"/>
              <w:ind w:leftChars="200" w:left="420"/>
              <w:rPr>
                <w:rFonts w:ascii="宋体" w:hAnsi="宋体"/>
                <w:b/>
                <w:sz w:val="24"/>
              </w:rPr>
            </w:pPr>
          </w:p>
        </w:tc>
      </w:tr>
      <w:tr w:rsidR="0006321C" w14:paraId="13929046" w14:textId="77777777" w:rsidTr="00C841E9">
        <w:trPr>
          <w:trHeight w:val="1875"/>
          <w:jc w:val="right"/>
        </w:trPr>
        <w:tc>
          <w:tcPr>
            <w:tcW w:w="9226" w:type="dxa"/>
          </w:tcPr>
          <w:p w14:paraId="3482A8CD" w14:textId="77777777" w:rsidR="0006321C" w:rsidRDefault="0006321C" w:rsidP="007E6442">
            <w:pPr>
              <w:spacing w:beforeLines="100" w:before="312" w:line="480" w:lineRule="exact"/>
              <w:ind w:leftChars="200" w:left="420"/>
              <w:rPr>
                <w:rFonts w:eastAsia="黑体"/>
                <w:sz w:val="32"/>
              </w:rPr>
            </w:pPr>
          </w:p>
        </w:tc>
      </w:tr>
    </w:tbl>
    <w:p w14:paraId="4AB73B4A" w14:textId="2F299387" w:rsidR="00B327A2" w:rsidRDefault="00B327A2" w:rsidP="00B327A2">
      <w:pPr>
        <w:spacing w:line="100" w:lineRule="exact"/>
        <w:rPr>
          <w:sz w:val="10"/>
          <w:szCs w:val="10"/>
        </w:rPr>
      </w:pPr>
    </w:p>
    <w:sectPr w:rsidR="00B327A2" w:rsidSect="00F0218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6" w:h="16838" w:code="9"/>
      <w:pgMar w:top="907" w:right="1134" w:bottom="907" w:left="1985" w:header="851" w:footer="56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0DDEAD" w14:textId="77777777" w:rsidR="00362E73" w:rsidRDefault="00362E73">
      <w:r>
        <w:separator/>
      </w:r>
    </w:p>
  </w:endnote>
  <w:endnote w:type="continuationSeparator" w:id="0">
    <w:p w14:paraId="2D390D48" w14:textId="77777777" w:rsidR="00362E73" w:rsidRDefault="00362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5104D" w14:textId="77777777" w:rsidR="00B22507" w:rsidRDefault="00B22507" w:rsidP="0090290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616F1577" w14:textId="77777777" w:rsidR="00B22507" w:rsidRDefault="00B2250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F4578" w14:textId="77777777" w:rsidR="00B22507" w:rsidRDefault="00B22507" w:rsidP="0090290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5A88DC8A" w14:textId="77777777" w:rsidR="00B22507" w:rsidRDefault="00B225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5CFA55" w14:textId="77777777" w:rsidR="00362E73" w:rsidRDefault="00362E73">
      <w:r>
        <w:separator/>
      </w:r>
    </w:p>
  </w:footnote>
  <w:footnote w:type="continuationSeparator" w:id="0">
    <w:p w14:paraId="62D171F2" w14:textId="77777777" w:rsidR="00362E73" w:rsidRDefault="00362E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A39ED" w14:textId="77777777" w:rsidR="00B22507" w:rsidRDefault="00B22507" w:rsidP="005E443D">
    <w:pPr>
      <w:framePr w:w="360" w:h="14664" w:hRule="exact" w:hSpace="180" w:wrap="around" w:vAnchor="text" w:hAnchor="page" w:x="531" w:y="26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3CED0526" w14:textId="77777777" w:rsidR="00B22507" w:rsidRDefault="00B2250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77F6E" w14:textId="77777777" w:rsidR="00B22507" w:rsidRDefault="00B22507" w:rsidP="005E443D">
    <w:pPr>
      <w:framePr w:w="357" w:h="14663" w:hRule="exact" w:hSpace="181" w:wrap="around" w:vAnchor="text" w:hAnchor="page" w:x="531" w:y="26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3A90750E" w14:textId="77777777" w:rsidR="00B22507" w:rsidRDefault="00B2250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3D376" w14:textId="77777777" w:rsidR="00B22507" w:rsidRDefault="00B22507" w:rsidP="005E443D">
    <w:pPr>
      <w:framePr w:w="360" w:h="14664" w:hRule="exact" w:hSpace="180" w:wrap="around" w:vAnchor="text" w:hAnchor="page" w:x="531" w:y="29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7D041900" w14:textId="77777777" w:rsidR="00B22507" w:rsidRDefault="00B225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14581"/>
    <w:multiLevelType w:val="hybridMultilevel"/>
    <w:tmpl w:val="2D9E7BCA"/>
    <w:lvl w:ilvl="0" w:tplc="6D7817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0921C2"/>
    <w:multiLevelType w:val="hybridMultilevel"/>
    <w:tmpl w:val="139CCC1E"/>
    <w:lvl w:ilvl="0" w:tplc="D1BC8FB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9" w:hanging="420"/>
      </w:p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2" w15:restartNumberingAfterBreak="0">
    <w:nsid w:val="39E2458D"/>
    <w:multiLevelType w:val="hybridMultilevel"/>
    <w:tmpl w:val="CE262D5C"/>
    <w:lvl w:ilvl="0" w:tplc="C7D6E9E0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6B4525A"/>
    <w:multiLevelType w:val="hybridMultilevel"/>
    <w:tmpl w:val="14A8AE80"/>
    <w:lvl w:ilvl="0" w:tplc="321E301C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68524F07"/>
    <w:multiLevelType w:val="hybridMultilevel"/>
    <w:tmpl w:val="4EF8D28E"/>
    <w:lvl w:ilvl="0" w:tplc="39D0666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81"/>
  <w:drawingGridVerticalSpacing w:val="48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718A"/>
    <w:rsid w:val="00000F0E"/>
    <w:rsid w:val="0000580C"/>
    <w:rsid w:val="00011E83"/>
    <w:rsid w:val="000145D3"/>
    <w:rsid w:val="000221B3"/>
    <w:rsid w:val="00022E3B"/>
    <w:rsid w:val="00022FB7"/>
    <w:rsid w:val="00023393"/>
    <w:rsid w:val="0002553F"/>
    <w:rsid w:val="00025D4B"/>
    <w:rsid w:val="000270BC"/>
    <w:rsid w:val="00030920"/>
    <w:rsid w:val="00030F72"/>
    <w:rsid w:val="00040151"/>
    <w:rsid w:val="00041675"/>
    <w:rsid w:val="000464B6"/>
    <w:rsid w:val="00046882"/>
    <w:rsid w:val="00057660"/>
    <w:rsid w:val="00061D6F"/>
    <w:rsid w:val="000621EF"/>
    <w:rsid w:val="0006321C"/>
    <w:rsid w:val="00067951"/>
    <w:rsid w:val="00077B1A"/>
    <w:rsid w:val="00081555"/>
    <w:rsid w:val="00083594"/>
    <w:rsid w:val="00085813"/>
    <w:rsid w:val="00085F30"/>
    <w:rsid w:val="00086E6C"/>
    <w:rsid w:val="000939EB"/>
    <w:rsid w:val="00093BC8"/>
    <w:rsid w:val="00093E54"/>
    <w:rsid w:val="00094B73"/>
    <w:rsid w:val="00094CBB"/>
    <w:rsid w:val="00095027"/>
    <w:rsid w:val="000958AE"/>
    <w:rsid w:val="000A11CD"/>
    <w:rsid w:val="000A3615"/>
    <w:rsid w:val="000A3A3F"/>
    <w:rsid w:val="000A54A9"/>
    <w:rsid w:val="000A66DA"/>
    <w:rsid w:val="000A6D79"/>
    <w:rsid w:val="000B0ECB"/>
    <w:rsid w:val="000B115B"/>
    <w:rsid w:val="000B4059"/>
    <w:rsid w:val="000B71F5"/>
    <w:rsid w:val="000C0FA1"/>
    <w:rsid w:val="000D48EF"/>
    <w:rsid w:val="000D6E26"/>
    <w:rsid w:val="000E1236"/>
    <w:rsid w:val="000E2544"/>
    <w:rsid w:val="000E4544"/>
    <w:rsid w:val="000E55CF"/>
    <w:rsid w:val="000E57FA"/>
    <w:rsid w:val="000F4011"/>
    <w:rsid w:val="000F5D7B"/>
    <w:rsid w:val="000F71D6"/>
    <w:rsid w:val="00101E69"/>
    <w:rsid w:val="00103E2A"/>
    <w:rsid w:val="0010767C"/>
    <w:rsid w:val="0011378D"/>
    <w:rsid w:val="0012144B"/>
    <w:rsid w:val="001220D5"/>
    <w:rsid w:val="00125404"/>
    <w:rsid w:val="0012614B"/>
    <w:rsid w:val="00126637"/>
    <w:rsid w:val="00127B29"/>
    <w:rsid w:val="00130012"/>
    <w:rsid w:val="00130829"/>
    <w:rsid w:val="00131CB3"/>
    <w:rsid w:val="001420A5"/>
    <w:rsid w:val="00143236"/>
    <w:rsid w:val="001454C3"/>
    <w:rsid w:val="001457A9"/>
    <w:rsid w:val="00154D38"/>
    <w:rsid w:val="00160D8D"/>
    <w:rsid w:val="001640EF"/>
    <w:rsid w:val="0016537A"/>
    <w:rsid w:val="001721CA"/>
    <w:rsid w:val="00172395"/>
    <w:rsid w:val="00175118"/>
    <w:rsid w:val="00175813"/>
    <w:rsid w:val="00180A56"/>
    <w:rsid w:val="0018409C"/>
    <w:rsid w:val="00187B4C"/>
    <w:rsid w:val="001928AE"/>
    <w:rsid w:val="00193734"/>
    <w:rsid w:val="0019634F"/>
    <w:rsid w:val="001A202B"/>
    <w:rsid w:val="001A3943"/>
    <w:rsid w:val="001A6A77"/>
    <w:rsid w:val="001B0190"/>
    <w:rsid w:val="001B1830"/>
    <w:rsid w:val="001B2151"/>
    <w:rsid w:val="001B2471"/>
    <w:rsid w:val="001B35A0"/>
    <w:rsid w:val="001B3D2C"/>
    <w:rsid w:val="001B44CF"/>
    <w:rsid w:val="001B5FD9"/>
    <w:rsid w:val="001B6922"/>
    <w:rsid w:val="001B6978"/>
    <w:rsid w:val="001C203B"/>
    <w:rsid w:val="001C5706"/>
    <w:rsid w:val="001C6072"/>
    <w:rsid w:val="001D2CC9"/>
    <w:rsid w:val="001D3163"/>
    <w:rsid w:val="001D62FB"/>
    <w:rsid w:val="001E06F9"/>
    <w:rsid w:val="001E12D4"/>
    <w:rsid w:val="001E3E39"/>
    <w:rsid w:val="002026CF"/>
    <w:rsid w:val="00203C2D"/>
    <w:rsid w:val="00210BF4"/>
    <w:rsid w:val="00214B29"/>
    <w:rsid w:val="0021654B"/>
    <w:rsid w:val="00220BB9"/>
    <w:rsid w:val="00224810"/>
    <w:rsid w:val="002250F9"/>
    <w:rsid w:val="002256E9"/>
    <w:rsid w:val="002259A2"/>
    <w:rsid w:val="00232D4F"/>
    <w:rsid w:val="00234878"/>
    <w:rsid w:val="002435FE"/>
    <w:rsid w:val="00245A55"/>
    <w:rsid w:val="00246B0A"/>
    <w:rsid w:val="00247E79"/>
    <w:rsid w:val="00252B60"/>
    <w:rsid w:val="00252CBB"/>
    <w:rsid w:val="00255FFD"/>
    <w:rsid w:val="00257780"/>
    <w:rsid w:val="002613CE"/>
    <w:rsid w:val="00266F0A"/>
    <w:rsid w:val="0026753C"/>
    <w:rsid w:val="002706C7"/>
    <w:rsid w:val="00272E1C"/>
    <w:rsid w:val="00273C4A"/>
    <w:rsid w:val="00274FF3"/>
    <w:rsid w:val="002827E9"/>
    <w:rsid w:val="00283D6B"/>
    <w:rsid w:val="0028654D"/>
    <w:rsid w:val="0029096C"/>
    <w:rsid w:val="00294EAC"/>
    <w:rsid w:val="002A04B4"/>
    <w:rsid w:val="002A22CC"/>
    <w:rsid w:val="002A6646"/>
    <w:rsid w:val="002B0682"/>
    <w:rsid w:val="002B2F3B"/>
    <w:rsid w:val="002B3E65"/>
    <w:rsid w:val="002B6611"/>
    <w:rsid w:val="002C1CAE"/>
    <w:rsid w:val="002C6600"/>
    <w:rsid w:val="002D5869"/>
    <w:rsid w:val="002D601A"/>
    <w:rsid w:val="002E3D8C"/>
    <w:rsid w:val="002E74B6"/>
    <w:rsid w:val="002F29DC"/>
    <w:rsid w:val="002F338C"/>
    <w:rsid w:val="002F7BF1"/>
    <w:rsid w:val="00300CD1"/>
    <w:rsid w:val="00302042"/>
    <w:rsid w:val="003025BA"/>
    <w:rsid w:val="003058FF"/>
    <w:rsid w:val="00311B47"/>
    <w:rsid w:val="00312B87"/>
    <w:rsid w:val="003204F1"/>
    <w:rsid w:val="003206F8"/>
    <w:rsid w:val="00325C59"/>
    <w:rsid w:val="003273AE"/>
    <w:rsid w:val="00331544"/>
    <w:rsid w:val="0033420D"/>
    <w:rsid w:val="003342D7"/>
    <w:rsid w:val="00334DD1"/>
    <w:rsid w:val="003371D7"/>
    <w:rsid w:val="00342031"/>
    <w:rsid w:val="003519B2"/>
    <w:rsid w:val="00352304"/>
    <w:rsid w:val="003534A1"/>
    <w:rsid w:val="00361CAE"/>
    <w:rsid w:val="00362AB1"/>
    <w:rsid w:val="00362E73"/>
    <w:rsid w:val="00364E79"/>
    <w:rsid w:val="003664C7"/>
    <w:rsid w:val="00366586"/>
    <w:rsid w:val="00373CC4"/>
    <w:rsid w:val="003747BC"/>
    <w:rsid w:val="0037521E"/>
    <w:rsid w:val="00376A4E"/>
    <w:rsid w:val="00377C72"/>
    <w:rsid w:val="00382832"/>
    <w:rsid w:val="00382881"/>
    <w:rsid w:val="00383565"/>
    <w:rsid w:val="00386001"/>
    <w:rsid w:val="003928DD"/>
    <w:rsid w:val="00393BC0"/>
    <w:rsid w:val="003969DC"/>
    <w:rsid w:val="003A57E3"/>
    <w:rsid w:val="003B35C4"/>
    <w:rsid w:val="003B5D63"/>
    <w:rsid w:val="003C159E"/>
    <w:rsid w:val="003C1803"/>
    <w:rsid w:val="003C2456"/>
    <w:rsid w:val="003C3BB4"/>
    <w:rsid w:val="003D1C99"/>
    <w:rsid w:val="003D5DB4"/>
    <w:rsid w:val="003D7221"/>
    <w:rsid w:val="003E060A"/>
    <w:rsid w:val="003E0718"/>
    <w:rsid w:val="003E143A"/>
    <w:rsid w:val="003E22D9"/>
    <w:rsid w:val="003E4465"/>
    <w:rsid w:val="003F206A"/>
    <w:rsid w:val="003F464A"/>
    <w:rsid w:val="003F5469"/>
    <w:rsid w:val="003F59BD"/>
    <w:rsid w:val="003F624F"/>
    <w:rsid w:val="00405CDD"/>
    <w:rsid w:val="00407273"/>
    <w:rsid w:val="004154F7"/>
    <w:rsid w:val="00430596"/>
    <w:rsid w:val="00430A98"/>
    <w:rsid w:val="00435113"/>
    <w:rsid w:val="004371BD"/>
    <w:rsid w:val="00440E46"/>
    <w:rsid w:val="0044549C"/>
    <w:rsid w:val="004459D2"/>
    <w:rsid w:val="00447D56"/>
    <w:rsid w:val="0045399F"/>
    <w:rsid w:val="00456453"/>
    <w:rsid w:val="00456EF5"/>
    <w:rsid w:val="0046348F"/>
    <w:rsid w:val="00464949"/>
    <w:rsid w:val="00467AA1"/>
    <w:rsid w:val="00470B2E"/>
    <w:rsid w:val="00470F6C"/>
    <w:rsid w:val="00471698"/>
    <w:rsid w:val="004767DE"/>
    <w:rsid w:val="00476BF4"/>
    <w:rsid w:val="004824C4"/>
    <w:rsid w:val="004853AE"/>
    <w:rsid w:val="00487610"/>
    <w:rsid w:val="0048798F"/>
    <w:rsid w:val="00490A5F"/>
    <w:rsid w:val="004A64A9"/>
    <w:rsid w:val="004A690E"/>
    <w:rsid w:val="004A7E4C"/>
    <w:rsid w:val="004B0350"/>
    <w:rsid w:val="004B32F2"/>
    <w:rsid w:val="004B6E49"/>
    <w:rsid w:val="004B7FCA"/>
    <w:rsid w:val="004C121B"/>
    <w:rsid w:val="004D43BD"/>
    <w:rsid w:val="004D6C2E"/>
    <w:rsid w:val="004E1BB1"/>
    <w:rsid w:val="004E3582"/>
    <w:rsid w:val="004E3A9D"/>
    <w:rsid w:val="004E65CB"/>
    <w:rsid w:val="00502287"/>
    <w:rsid w:val="005034E3"/>
    <w:rsid w:val="005063BC"/>
    <w:rsid w:val="00507A95"/>
    <w:rsid w:val="00512FFF"/>
    <w:rsid w:val="0051313A"/>
    <w:rsid w:val="00514B1B"/>
    <w:rsid w:val="00515C3B"/>
    <w:rsid w:val="0052105D"/>
    <w:rsid w:val="00523F1F"/>
    <w:rsid w:val="00525D07"/>
    <w:rsid w:val="00526B1C"/>
    <w:rsid w:val="00530111"/>
    <w:rsid w:val="0053177B"/>
    <w:rsid w:val="00534A8E"/>
    <w:rsid w:val="00535402"/>
    <w:rsid w:val="00536DA1"/>
    <w:rsid w:val="0054517E"/>
    <w:rsid w:val="00550657"/>
    <w:rsid w:val="00550973"/>
    <w:rsid w:val="005515D3"/>
    <w:rsid w:val="00551666"/>
    <w:rsid w:val="00551FA7"/>
    <w:rsid w:val="005648E2"/>
    <w:rsid w:val="00564FCE"/>
    <w:rsid w:val="00570B02"/>
    <w:rsid w:val="00572B64"/>
    <w:rsid w:val="00574219"/>
    <w:rsid w:val="00574FBA"/>
    <w:rsid w:val="00576341"/>
    <w:rsid w:val="00576A86"/>
    <w:rsid w:val="0057714E"/>
    <w:rsid w:val="00582DC3"/>
    <w:rsid w:val="00584E6B"/>
    <w:rsid w:val="00586E4A"/>
    <w:rsid w:val="00593C1D"/>
    <w:rsid w:val="005963B0"/>
    <w:rsid w:val="005A140D"/>
    <w:rsid w:val="005A50C5"/>
    <w:rsid w:val="005B0260"/>
    <w:rsid w:val="005B2008"/>
    <w:rsid w:val="005B2FAC"/>
    <w:rsid w:val="005B312A"/>
    <w:rsid w:val="005B48E3"/>
    <w:rsid w:val="005B5983"/>
    <w:rsid w:val="005B608C"/>
    <w:rsid w:val="005B7053"/>
    <w:rsid w:val="005B7720"/>
    <w:rsid w:val="005C1B1D"/>
    <w:rsid w:val="005C63D4"/>
    <w:rsid w:val="005D1413"/>
    <w:rsid w:val="005D27ED"/>
    <w:rsid w:val="005D2C66"/>
    <w:rsid w:val="005D2CE3"/>
    <w:rsid w:val="005D34AE"/>
    <w:rsid w:val="005D50E2"/>
    <w:rsid w:val="005D7626"/>
    <w:rsid w:val="005E1063"/>
    <w:rsid w:val="005E1B0D"/>
    <w:rsid w:val="005E443D"/>
    <w:rsid w:val="005E4C8A"/>
    <w:rsid w:val="005E5C46"/>
    <w:rsid w:val="005E7A3B"/>
    <w:rsid w:val="005F017A"/>
    <w:rsid w:val="005F1D58"/>
    <w:rsid w:val="005F51BA"/>
    <w:rsid w:val="005F63EE"/>
    <w:rsid w:val="005F7065"/>
    <w:rsid w:val="005F778B"/>
    <w:rsid w:val="006016CB"/>
    <w:rsid w:val="00603570"/>
    <w:rsid w:val="006035D8"/>
    <w:rsid w:val="00610068"/>
    <w:rsid w:val="00610C59"/>
    <w:rsid w:val="0061133C"/>
    <w:rsid w:val="0061379A"/>
    <w:rsid w:val="00614A2D"/>
    <w:rsid w:val="00616261"/>
    <w:rsid w:val="006164F1"/>
    <w:rsid w:val="006217DD"/>
    <w:rsid w:val="006312F4"/>
    <w:rsid w:val="00635357"/>
    <w:rsid w:val="00640F09"/>
    <w:rsid w:val="006447E6"/>
    <w:rsid w:val="00646D62"/>
    <w:rsid w:val="006546F8"/>
    <w:rsid w:val="00657918"/>
    <w:rsid w:val="0065799B"/>
    <w:rsid w:val="00661C06"/>
    <w:rsid w:val="006645F4"/>
    <w:rsid w:val="006648D9"/>
    <w:rsid w:val="00666B2D"/>
    <w:rsid w:val="0066764D"/>
    <w:rsid w:val="00671A63"/>
    <w:rsid w:val="0067202E"/>
    <w:rsid w:val="0067371A"/>
    <w:rsid w:val="00681D07"/>
    <w:rsid w:val="006820B6"/>
    <w:rsid w:val="00683A31"/>
    <w:rsid w:val="00687315"/>
    <w:rsid w:val="00690401"/>
    <w:rsid w:val="006A09D4"/>
    <w:rsid w:val="006A2CEC"/>
    <w:rsid w:val="006A3ACD"/>
    <w:rsid w:val="006A6F85"/>
    <w:rsid w:val="006B1EF1"/>
    <w:rsid w:val="006B4915"/>
    <w:rsid w:val="006B656D"/>
    <w:rsid w:val="006C0F0C"/>
    <w:rsid w:val="006C1120"/>
    <w:rsid w:val="006C2FF0"/>
    <w:rsid w:val="006C3599"/>
    <w:rsid w:val="006C59B4"/>
    <w:rsid w:val="006D1BEF"/>
    <w:rsid w:val="006D40A8"/>
    <w:rsid w:val="006D5646"/>
    <w:rsid w:val="006D6AB7"/>
    <w:rsid w:val="006D718A"/>
    <w:rsid w:val="006D7D01"/>
    <w:rsid w:val="006E53FC"/>
    <w:rsid w:val="006F1053"/>
    <w:rsid w:val="006F63CB"/>
    <w:rsid w:val="00704A44"/>
    <w:rsid w:val="00704E7A"/>
    <w:rsid w:val="00715848"/>
    <w:rsid w:val="00717726"/>
    <w:rsid w:val="00721E3E"/>
    <w:rsid w:val="00723DD1"/>
    <w:rsid w:val="007321CA"/>
    <w:rsid w:val="007341CE"/>
    <w:rsid w:val="00737CDE"/>
    <w:rsid w:val="00741773"/>
    <w:rsid w:val="00742202"/>
    <w:rsid w:val="007475F0"/>
    <w:rsid w:val="007505C8"/>
    <w:rsid w:val="007509B1"/>
    <w:rsid w:val="00751600"/>
    <w:rsid w:val="007518C1"/>
    <w:rsid w:val="0075261A"/>
    <w:rsid w:val="00754010"/>
    <w:rsid w:val="007626D1"/>
    <w:rsid w:val="00764913"/>
    <w:rsid w:val="00764958"/>
    <w:rsid w:val="00771AD2"/>
    <w:rsid w:val="00777C2B"/>
    <w:rsid w:val="00781652"/>
    <w:rsid w:val="00786BAA"/>
    <w:rsid w:val="00791D56"/>
    <w:rsid w:val="00797560"/>
    <w:rsid w:val="007979A3"/>
    <w:rsid w:val="007A0DF5"/>
    <w:rsid w:val="007A155E"/>
    <w:rsid w:val="007A53C4"/>
    <w:rsid w:val="007B26E4"/>
    <w:rsid w:val="007B56C8"/>
    <w:rsid w:val="007C7624"/>
    <w:rsid w:val="007C7CC2"/>
    <w:rsid w:val="007E1AE3"/>
    <w:rsid w:val="007E4B80"/>
    <w:rsid w:val="007E6442"/>
    <w:rsid w:val="007E6D99"/>
    <w:rsid w:val="007E7CF7"/>
    <w:rsid w:val="008024AF"/>
    <w:rsid w:val="008032A6"/>
    <w:rsid w:val="00803812"/>
    <w:rsid w:val="00804679"/>
    <w:rsid w:val="00814546"/>
    <w:rsid w:val="00817ACC"/>
    <w:rsid w:val="00820D6A"/>
    <w:rsid w:val="00826C96"/>
    <w:rsid w:val="00840DEF"/>
    <w:rsid w:val="00850C3C"/>
    <w:rsid w:val="00852172"/>
    <w:rsid w:val="0085472D"/>
    <w:rsid w:val="00854D91"/>
    <w:rsid w:val="00856403"/>
    <w:rsid w:val="00857E89"/>
    <w:rsid w:val="008622A8"/>
    <w:rsid w:val="0086558A"/>
    <w:rsid w:val="00870FC9"/>
    <w:rsid w:val="0087138C"/>
    <w:rsid w:val="0087244B"/>
    <w:rsid w:val="00875DC8"/>
    <w:rsid w:val="008778BA"/>
    <w:rsid w:val="00881BFB"/>
    <w:rsid w:val="0088336A"/>
    <w:rsid w:val="00885E82"/>
    <w:rsid w:val="00887821"/>
    <w:rsid w:val="00890127"/>
    <w:rsid w:val="00890D6E"/>
    <w:rsid w:val="008915CA"/>
    <w:rsid w:val="0089254D"/>
    <w:rsid w:val="00893933"/>
    <w:rsid w:val="0089580D"/>
    <w:rsid w:val="008A260B"/>
    <w:rsid w:val="008A3C1E"/>
    <w:rsid w:val="008A7357"/>
    <w:rsid w:val="008A73A7"/>
    <w:rsid w:val="008C47B3"/>
    <w:rsid w:val="008C4BE9"/>
    <w:rsid w:val="008C4D4A"/>
    <w:rsid w:val="008E1860"/>
    <w:rsid w:val="008F422B"/>
    <w:rsid w:val="008F4D6E"/>
    <w:rsid w:val="0090253B"/>
    <w:rsid w:val="0090290B"/>
    <w:rsid w:val="00904667"/>
    <w:rsid w:val="00906C16"/>
    <w:rsid w:val="009107B5"/>
    <w:rsid w:val="009148B0"/>
    <w:rsid w:val="00915894"/>
    <w:rsid w:val="00916672"/>
    <w:rsid w:val="009178CA"/>
    <w:rsid w:val="00923C13"/>
    <w:rsid w:val="00923C8F"/>
    <w:rsid w:val="00924880"/>
    <w:rsid w:val="0092732F"/>
    <w:rsid w:val="009304E6"/>
    <w:rsid w:val="00937CC8"/>
    <w:rsid w:val="00940002"/>
    <w:rsid w:val="0094003B"/>
    <w:rsid w:val="009422D6"/>
    <w:rsid w:val="00943D56"/>
    <w:rsid w:val="00946380"/>
    <w:rsid w:val="00946552"/>
    <w:rsid w:val="0095236C"/>
    <w:rsid w:val="009555A4"/>
    <w:rsid w:val="00956101"/>
    <w:rsid w:val="009561FA"/>
    <w:rsid w:val="00962C53"/>
    <w:rsid w:val="00964528"/>
    <w:rsid w:val="009646B0"/>
    <w:rsid w:val="00964DB2"/>
    <w:rsid w:val="00964E68"/>
    <w:rsid w:val="0097223D"/>
    <w:rsid w:val="009733F8"/>
    <w:rsid w:val="00975BDE"/>
    <w:rsid w:val="00984202"/>
    <w:rsid w:val="00984B66"/>
    <w:rsid w:val="00986D65"/>
    <w:rsid w:val="0099123F"/>
    <w:rsid w:val="009A3091"/>
    <w:rsid w:val="009A7388"/>
    <w:rsid w:val="009B3619"/>
    <w:rsid w:val="009B7E28"/>
    <w:rsid w:val="009C0EC1"/>
    <w:rsid w:val="009C1479"/>
    <w:rsid w:val="009D61B1"/>
    <w:rsid w:val="009E53DF"/>
    <w:rsid w:val="009F25DA"/>
    <w:rsid w:val="009F2A98"/>
    <w:rsid w:val="009F4214"/>
    <w:rsid w:val="009F655C"/>
    <w:rsid w:val="00A02D6F"/>
    <w:rsid w:val="00A02DC7"/>
    <w:rsid w:val="00A05279"/>
    <w:rsid w:val="00A0558E"/>
    <w:rsid w:val="00A059A7"/>
    <w:rsid w:val="00A065AF"/>
    <w:rsid w:val="00A10616"/>
    <w:rsid w:val="00A1378A"/>
    <w:rsid w:val="00A14908"/>
    <w:rsid w:val="00A17DE5"/>
    <w:rsid w:val="00A240C4"/>
    <w:rsid w:val="00A25403"/>
    <w:rsid w:val="00A33AE4"/>
    <w:rsid w:val="00A33CCB"/>
    <w:rsid w:val="00A448C1"/>
    <w:rsid w:val="00A45248"/>
    <w:rsid w:val="00A45FAB"/>
    <w:rsid w:val="00A55835"/>
    <w:rsid w:val="00A60AB6"/>
    <w:rsid w:val="00A61C05"/>
    <w:rsid w:val="00A64373"/>
    <w:rsid w:val="00A66FAB"/>
    <w:rsid w:val="00A701C6"/>
    <w:rsid w:val="00A703CB"/>
    <w:rsid w:val="00A70F65"/>
    <w:rsid w:val="00A729FA"/>
    <w:rsid w:val="00A72A72"/>
    <w:rsid w:val="00A74509"/>
    <w:rsid w:val="00A76BD3"/>
    <w:rsid w:val="00A7796C"/>
    <w:rsid w:val="00A818F0"/>
    <w:rsid w:val="00A82704"/>
    <w:rsid w:val="00A82958"/>
    <w:rsid w:val="00A86595"/>
    <w:rsid w:val="00A905F9"/>
    <w:rsid w:val="00A954F8"/>
    <w:rsid w:val="00AA2233"/>
    <w:rsid w:val="00AA5F98"/>
    <w:rsid w:val="00AB0EB3"/>
    <w:rsid w:val="00AB3FC2"/>
    <w:rsid w:val="00AD6DAB"/>
    <w:rsid w:val="00AD75EA"/>
    <w:rsid w:val="00AD7F08"/>
    <w:rsid w:val="00AE2044"/>
    <w:rsid w:val="00AE4E0C"/>
    <w:rsid w:val="00AF3ECC"/>
    <w:rsid w:val="00AF6563"/>
    <w:rsid w:val="00B03B45"/>
    <w:rsid w:val="00B03F2A"/>
    <w:rsid w:val="00B049DB"/>
    <w:rsid w:val="00B05EEF"/>
    <w:rsid w:val="00B141B1"/>
    <w:rsid w:val="00B21A0E"/>
    <w:rsid w:val="00B21F8D"/>
    <w:rsid w:val="00B22507"/>
    <w:rsid w:val="00B26B69"/>
    <w:rsid w:val="00B27FBA"/>
    <w:rsid w:val="00B302C6"/>
    <w:rsid w:val="00B3137A"/>
    <w:rsid w:val="00B327A2"/>
    <w:rsid w:val="00B34816"/>
    <w:rsid w:val="00B35084"/>
    <w:rsid w:val="00B36123"/>
    <w:rsid w:val="00B41AB3"/>
    <w:rsid w:val="00B4752D"/>
    <w:rsid w:val="00B513FC"/>
    <w:rsid w:val="00B54F5F"/>
    <w:rsid w:val="00B55324"/>
    <w:rsid w:val="00B55941"/>
    <w:rsid w:val="00B63351"/>
    <w:rsid w:val="00B63AFC"/>
    <w:rsid w:val="00B6679B"/>
    <w:rsid w:val="00B70C55"/>
    <w:rsid w:val="00B733CB"/>
    <w:rsid w:val="00B74802"/>
    <w:rsid w:val="00B76F30"/>
    <w:rsid w:val="00B809B4"/>
    <w:rsid w:val="00B86E83"/>
    <w:rsid w:val="00B93895"/>
    <w:rsid w:val="00B951B8"/>
    <w:rsid w:val="00B9585F"/>
    <w:rsid w:val="00BA087D"/>
    <w:rsid w:val="00BA279B"/>
    <w:rsid w:val="00BA4234"/>
    <w:rsid w:val="00BA44E5"/>
    <w:rsid w:val="00BA5FC0"/>
    <w:rsid w:val="00BB3F48"/>
    <w:rsid w:val="00BC3740"/>
    <w:rsid w:val="00BC48FE"/>
    <w:rsid w:val="00BC4FCE"/>
    <w:rsid w:val="00BC6427"/>
    <w:rsid w:val="00BD2892"/>
    <w:rsid w:val="00BD3CE1"/>
    <w:rsid w:val="00BD4AA2"/>
    <w:rsid w:val="00BD50CF"/>
    <w:rsid w:val="00BD5643"/>
    <w:rsid w:val="00BD5CF1"/>
    <w:rsid w:val="00BE340F"/>
    <w:rsid w:val="00BE4143"/>
    <w:rsid w:val="00BE7A34"/>
    <w:rsid w:val="00BE7F54"/>
    <w:rsid w:val="00C03BB2"/>
    <w:rsid w:val="00C041C8"/>
    <w:rsid w:val="00C049AE"/>
    <w:rsid w:val="00C07B37"/>
    <w:rsid w:val="00C14824"/>
    <w:rsid w:val="00C15D60"/>
    <w:rsid w:val="00C22841"/>
    <w:rsid w:val="00C22BF5"/>
    <w:rsid w:val="00C24AFD"/>
    <w:rsid w:val="00C254FD"/>
    <w:rsid w:val="00C30FAF"/>
    <w:rsid w:val="00C461CB"/>
    <w:rsid w:val="00C46726"/>
    <w:rsid w:val="00C469E3"/>
    <w:rsid w:val="00C47878"/>
    <w:rsid w:val="00C5130D"/>
    <w:rsid w:val="00C52966"/>
    <w:rsid w:val="00C54349"/>
    <w:rsid w:val="00C61614"/>
    <w:rsid w:val="00C6207C"/>
    <w:rsid w:val="00C670E4"/>
    <w:rsid w:val="00C80799"/>
    <w:rsid w:val="00C827C5"/>
    <w:rsid w:val="00C834FF"/>
    <w:rsid w:val="00C836C9"/>
    <w:rsid w:val="00C841E9"/>
    <w:rsid w:val="00C85557"/>
    <w:rsid w:val="00C86C9D"/>
    <w:rsid w:val="00C90C85"/>
    <w:rsid w:val="00C9237C"/>
    <w:rsid w:val="00C92DB0"/>
    <w:rsid w:val="00C94009"/>
    <w:rsid w:val="00C94D57"/>
    <w:rsid w:val="00C95EC9"/>
    <w:rsid w:val="00C969C2"/>
    <w:rsid w:val="00CA6470"/>
    <w:rsid w:val="00CB164D"/>
    <w:rsid w:val="00CB3571"/>
    <w:rsid w:val="00CC03F9"/>
    <w:rsid w:val="00CC24E9"/>
    <w:rsid w:val="00CC5C0C"/>
    <w:rsid w:val="00CC71FD"/>
    <w:rsid w:val="00CC7A3D"/>
    <w:rsid w:val="00CD25CA"/>
    <w:rsid w:val="00CD611C"/>
    <w:rsid w:val="00CE08E0"/>
    <w:rsid w:val="00CE2F20"/>
    <w:rsid w:val="00CF54E1"/>
    <w:rsid w:val="00D03D27"/>
    <w:rsid w:val="00D052E8"/>
    <w:rsid w:val="00D075D0"/>
    <w:rsid w:val="00D11EE7"/>
    <w:rsid w:val="00D26AEB"/>
    <w:rsid w:val="00D33613"/>
    <w:rsid w:val="00D40941"/>
    <w:rsid w:val="00D4244C"/>
    <w:rsid w:val="00D45610"/>
    <w:rsid w:val="00D46869"/>
    <w:rsid w:val="00D5478C"/>
    <w:rsid w:val="00D576CB"/>
    <w:rsid w:val="00D63B7E"/>
    <w:rsid w:val="00D70A5D"/>
    <w:rsid w:val="00D72023"/>
    <w:rsid w:val="00D72705"/>
    <w:rsid w:val="00D740D9"/>
    <w:rsid w:val="00D778F2"/>
    <w:rsid w:val="00D82411"/>
    <w:rsid w:val="00D829BE"/>
    <w:rsid w:val="00D857E9"/>
    <w:rsid w:val="00D85A55"/>
    <w:rsid w:val="00D85E04"/>
    <w:rsid w:val="00D86A02"/>
    <w:rsid w:val="00D926E3"/>
    <w:rsid w:val="00D9490B"/>
    <w:rsid w:val="00D962EF"/>
    <w:rsid w:val="00D973BC"/>
    <w:rsid w:val="00DA266E"/>
    <w:rsid w:val="00DB40BF"/>
    <w:rsid w:val="00DB4A2B"/>
    <w:rsid w:val="00DB709A"/>
    <w:rsid w:val="00DD159C"/>
    <w:rsid w:val="00DD42A6"/>
    <w:rsid w:val="00DD50EE"/>
    <w:rsid w:val="00DE136F"/>
    <w:rsid w:val="00DE2765"/>
    <w:rsid w:val="00DE585B"/>
    <w:rsid w:val="00DE7E50"/>
    <w:rsid w:val="00DF004C"/>
    <w:rsid w:val="00DF03B1"/>
    <w:rsid w:val="00DF2D1F"/>
    <w:rsid w:val="00DF6676"/>
    <w:rsid w:val="00E066A6"/>
    <w:rsid w:val="00E14C78"/>
    <w:rsid w:val="00E22A3F"/>
    <w:rsid w:val="00E33200"/>
    <w:rsid w:val="00E34D85"/>
    <w:rsid w:val="00E3777B"/>
    <w:rsid w:val="00E404C4"/>
    <w:rsid w:val="00E40B65"/>
    <w:rsid w:val="00E4267E"/>
    <w:rsid w:val="00E448CF"/>
    <w:rsid w:val="00E477E7"/>
    <w:rsid w:val="00E50BC5"/>
    <w:rsid w:val="00E51B6E"/>
    <w:rsid w:val="00E531FF"/>
    <w:rsid w:val="00E53978"/>
    <w:rsid w:val="00E55A90"/>
    <w:rsid w:val="00E55E24"/>
    <w:rsid w:val="00E55E8D"/>
    <w:rsid w:val="00E6083B"/>
    <w:rsid w:val="00E61053"/>
    <w:rsid w:val="00E7313B"/>
    <w:rsid w:val="00E73F31"/>
    <w:rsid w:val="00E8232F"/>
    <w:rsid w:val="00E84608"/>
    <w:rsid w:val="00EA0E5A"/>
    <w:rsid w:val="00EA7227"/>
    <w:rsid w:val="00EB3C13"/>
    <w:rsid w:val="00EB6315"/>
    <w:rsid w:val="00EB6E70"/>
    <w:rsid w:val="00EC3648"/>
    <w:rsid w:val="00EC3959"/>
    <w:rsid w:val="00EC496A"/>
    <w:rsid w:val="00EC58C5"/>
    <w:rsid w:val="00EC7DDC"/>
    <w:rsid w:val="00ED52FC"/>
    <w:rsid w:val="00EE1F88"/>
    <w:rsid w:val="00EE2FC5"/>
    <w:rsid w:val="00EE4F07"/>
    <w:rsid w:val="00EE60D6"/>
    <w:rsid w:val="00EE7DDE"/>
    <w:rsid w:val="00EF48F9"/>
    <w:rsid w:val="00EF6B8C"/>
    <w:rsid w:val="00F00953"/>
    <w:rsid w:val="00F00B14"/>
    <w:rsid w:val="00F00D6D"/>
    <w:rsid w:val="00F02189"/>
    <w:rsid w:val="00F04E94"/>
    <w:rsid w:val="00F061DF"/>
    <w:rsid w:val="00F14AE4"/>
    <w:rsid w:val="00F15801"/>
    <w:rsid w:val="00F259BD"/>
    <w:rsid w:val="00F30700"/>
    <w:rsid w:val="00F322E6"/>
    <w:rsid w:val="00F3258D"/>
    <w:rsid w:val="00F34605"/>
    <w:rsid w:val="00F363F1"/>
    <w:rsid w:val="00F402A7"/>
    <w:rsid w:val="00F41272"/>
    <w:rsid w:val="00F425C2"/>
    <w:rsid w:val="00F44B9A"/>
    <w:rsid w:val="00F45EC1"/>
    <w:rsid w:val="00F5335E"/>
    <w:rsid w:val="00F56637"/>
    <w:rsid w:val="00F57212"/>
    <w:rsid w:val="00F60E48"/>
    <w:rsid w:val="00F65DE9"/>
    <w:rsid w:val="00F65E66"/>
    <w:rsid w:val="00F66590"/>
    <w:rsid w:val="00F75BD5"/>
    <w:rsid w:val="00F76C02"/>
    <w:rsid w:val="00F803CE"/>
    <w:rsid w:val="00F81889"/>
    <w:rsid w:val="00F81EF6"/>
    <w:rsid w:val="00F87513"/>
    <w:rsid w:val="00F906CC"/>
    <w:rsid w:val="00FA02E4"/>
    <w:rsid w:val="00FA07AC"/>
    <w:rsid w:val="00FA1A9F"/>
    <w:rsid w:val="00FA36DE"/>
    <w:rsid w:val="00FA485C"/>
    <w:rsid w:val="00FA5CE7"/>
    <w:rsid w:val="00FB3B86"/>
    <w:rsid w:val="00FC2009"/>
    <w:rsid w:val="00FC5C5B"/>
    <w:rsid w:val="00FC6D83"/>
    <w:rsid w:val="00FD1693"/>
    <w:rsid w:val="00FD3251"/>
    <w:rsid w:val="00FD334E"/>
    <w:rsid w:val="00FD55A1"/>
    <w:rsid w:val="00F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AD2467"/>
  <w15:docId w15:val="{4130EE6B-DF13-4478-834C-A1FCC7F68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217D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3664C7"/>
    <w:pPr>
      <w:jc w:val="center"/>
    </w:pPr>
    <w:rPr>
      <w:rFonts w:ascii="黑体" w:eastAsia="黑体"/>
      <w:b/>
      <w:sz w:val="44"/>
      <w:szCs w:val="36"/>
    </w:rPr>
  </w:style>
  <w:style w:type="paragraph" w:styleId="a4">
    <w:name w:val="footer"/>
    <w:basedOn w:val="a"/>
    <w:rsid w:val="004A7E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B327A2"/>
  </w:style>
  <w:style w:type="paragraph" w:styleId="a6">
    <w:name w:val="Balloon Text"/>
    <w:basedOn w:val="a"/>
    <w:link w:val="a7"/>
    <w:rsid w:val="003273AE"/>
    <w:rPr>
      <w:sz w:val="18"/>
      <w:szCs w:val="18"/>
    </w:rPr>
  </w:style>
  <w:style w:type="character" w:customStyle="1" w:styleId="a7">
    <w:name w:val="批注框文本 字符"/>
    <w:basedOn w:val="a0"/>
    <w:link w:val="a6"/>
    <w:rsid w:val="003273AE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3B35C4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F30700"/>
    <w:rPr>
      <w:color w:val="808080"/>
    </w:rPr>
  </w:style>
  <w:style w:type="paragraph" w:styleId="aa">
    <w:name w:val="caption"/>
    <w:basedOn w:val="a"/>
    <w:next w:val="a"/>
    <w:unhideWhenUsed/>
    <w:qFormat/>
    <w:rsid w:val="00EE4F07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rsid w:val="00361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nhideWhenUsed/>
    <w:rsid w:val="00507A95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7A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4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5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sv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&#65288;E&#65306;&#65289;Docs\&#25105;&#30340;&#23384;&#26723;\&#35838;&#31243;&#23454;&#39564;\&#35013;&#35746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9B77D-D425-4EE8-AA72-51D0DEE96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装订模板.dot</Template>
  <TotalTime>1729</TotalTime>
  <Pages>7</Pages>
  <Words>547</Words>
  <Characters>3120</Characters>
  <Application>Microsoft Office Word</Application>
  <DocSecurity>0</DocSecurity>
  <Lines>26</Lines>
  <Paragraphs>7</Paragraphs>
  <ScaleCrop>false</ScaleCrop>
  <Company>CSU</Company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Weisy</dc:creator>
  <cp:lastModifiedBy>张 浩波</cp:lastModifiedBy>
  <cp:revision>678</cp:revision>
  <cp:lastPrinted>2017-01-02T15:16:00Z</cp:lastPrinted>
  <dcterms:created xsi:type="dcterms:W3CDTF">2020-06-10T07:31:00Z</dcterms:created>
  <dcterms:modified xsi:type="dcterms:W3CDTF">2020-07-23T09:59:00Z</dcterms:modified>
</cp:coreProperties>
</file>